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3A1AB5" w14:paraId="171EF3DA" w14:textId="77777777" w:rsidTr="003A1AB5">
        <w:trPr>
          <w:jc w:val="right"/>
        </w:trPr>
        <w:tc>
          <w:tcPr>
            <w:tcW w:w="4821" w:type="dxa"/>
          </w:tcPr>
          <w:p w14:paraId="78A88FFE" w14:textId="4AA6C91C" w:rsidR="003A1AB5" w:rsidRPr="00646136" w:rsidRDefault="003A1AB5" w:rsidP="0033009F">
            <w:pPr>
              <w:ind w:firstLine="0"/>
            </w:pPr>
          </w:p>
        </w:tc>
        <w:tc>
          <w:tcPr>
            <w:tcW w:w="1162" w:type="dxa"/>
          </w:tcPr>
          <w:p w14:paraId="75A8F17D" w14:textId="77777777" w:rsidR="003A1AB5" w:rsidRPr="00646136" w:rsidRDefault="003A1AB5" w:rsidP="0033009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3A1AB5" w14:paraId="601542A4" w14:textId="77777777" w:rsidTr="003A1AB5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3A1AB5" w:rsidRPr="00F62A47" w:rsidRDefault="003A1AB5" w:rsidP="0033009F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3A1AB5" w:rsidRPr="00646136" w:rsidRDefault="003A1AB5" w:rsidP="0033009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6D8F6D6B" w14:textId="01758C08" w:rsidR="00990EAC" w:rsidRDefault="00990EAC" w:rsidP="00990EAC"/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58AE0DC2" w14:textId="77777777" w:rsidR="0070466E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0466E" w14:paraId="2B9F21BC" w14:textId="77777777" w:rsidTr="003A1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tcW w:w="9628" w:type="dxa"/>
          </w:tcPr>
          <w:p w14:paraId="0962BAA6" w14:textId="5F9561DC" w:rsidR="0070466E" w:rsidRDefault="00F139FC" w:rsidP="00F139FC">
            <w:pPr>
              <w:spacing w:before="0" w:line="240" w:lineRule="auto"/>
              <w:ind w:firstLine="0"/>
              <w:jc w:val="center"/>
            </w:pPr>
            <w:r w:rsidRPr="00F139FC">
              <w:t xml:space="preserve">веб </w:t>
            </w:r>
            <w:r>
              <w:t>приложения</w:t>
            </w:r>
            <w:r w:rsidRPr="00F139FC">
              <w:t xml:space="preserve"> для построения маршрутов путешествий по городам России.</w:t>
            </w:r>
          </w:p>
        </w:tc>
      </w:tr>
    </w:tbl>
    <w:p w14:paraId="2FAF6D5A" w14:textId="548E3605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6305941E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552A2611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3A1AB5">
        <w:trPr>
          <w:trHeight w:val="1713"/>
        </w:trPr>
        <w:tc>
          <w:tcPr>
            <w:tcW w:w="4821" w:type="dxa"/>
          </w:tcPr>
          <w:p w14:paraId="391E9847" w14:textId="68102BA5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4D032F3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E375768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7C20DF02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141852B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04298A5A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FFDF43C" w14:textId="5EAD6AE4" w:rsidR="00BF69CF" w:rsidRDefault="00BF69CF" w:rsidP="003A1AB5">
      <w:pPr>
        <w:ind w:firstLine="0"/>
      </w:pPr>
    </w:p>
    <w:p w14:paraId="3334347A" w14:textId="01317657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3A1AB5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101A68B0" w14:textId="416A4CD5" w:rsidR="00E42B88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85297" w:history="1">
            <w:r w:rsidR="00E42B88" w:rsidRPr="009D37CB">
              <w:rPr>
                <w:rStyle w:val="a6"/>
              </w:rPr>
              <w:t>Введение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_Toc212485297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2</w:t>
            </w:r>
            <w:r w:rsidR="00E42B88">
              <w:rPr>
                <w:webHidden/>
              </w:rPr>
              <w:fldChar w:fldCharType="end"/>
            </w:r>
          </w:hyperlink>
        </w:p>
        <w:p w14:paraId="602EF3EA" w14:textId="6886FD49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298" w:history="1">
            <w:r w:rsidR="00E42B88" w:rsidRPr="009D37CB">
              <w:rPr>
                <w:rStyle w:val="a6"/>
              </w:rPr>
              <w:t>1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Термины и определения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_Toc212485298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3</w:t>
            </w:r>
            <w:r w:rsidR="00E42B88">
              <w:rPr>
                <w:webHidden/>
              </w:rPr>
              <w:fldChar w:fldCharType="end"/>
            </w:r>
          </w:hyperlink>
        </w:p>
        <w:p w14:paraId="045038E5" w14:textId="12EE3843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299" w:history="1">
            <w:r w:rsidR="00E42B88" w:rsidRPr="009D37CB">
              <w:rPr>
                <w:rStyle w:val="a6"/>
              </w:rPr>
              <w:t>2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Перечень сокращений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_Toc212485299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4</w:t>
            </w:r>
            <w:r w:rsidR="00E42B88">
              <w:rPr>
                <w:webHidden/>
              </w:rPr>
              <w:fldChar w:fldCharType="end"/>
            </w:r>
          </w:hyperlink>
        </w:p>
        <w:p w14:paraId="14A3575A" w14:textId="36DEBE6B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0" w:history="1">
            <w:r w:rsidR="00E42B88" w:rsidRPr="009D37CB">
              <w:rPr>
                <w:rStyle w:val="a6"/>
              </w:rPr>
              <w:t>3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Основные сведения о разработке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_Toc212485300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4</w:t>
            </w:r>
            <w:r w:rsidR="00E42B88">
              <w:rPr>
                <w:webHidden/>
              </w:rPr>
              <w:fldChar w:fldCharType="end"/>
            </w:r>
          </w:hyperlink>
        </w:p>
        <w:p w14:paraId="595AC6F9" w14:textId="63B9C5E7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1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Наименование разработки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_Toc212485301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5</w:t>
            </w:r>
            <w:r w:rsidR="00E42B88">
              <w:rPr>
                <w:webHidden/>
              </w:rPr>
              <w:fldChar w:fldCharType="end"/>
            </w:r>
          </w:hyperlink>
        </w:p>
        <w:p w14:paraId="0A902FE7" w14:textId="6FF396DB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2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Цель и задачи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_Toc212485302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5</w:t>
            </w:r>
            <w:r w:rsidR="00E42B88">
              <w:rPr>
                <w:webHidden/>
              </w:rPr>
              <w:fldChar w:fldCharType="end"/>
            </w:r>
          </w:hyperlink>
        </w:p>
        <w:p w14:paraId="588A648B" w14:textId="1AE66F0B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3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Сведения об участниках разработки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_Toc212485303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5</w:t>
            </w:r>
            <w:r w:rsidR="00E42B88">
              <w:rPr>
                <w:webHidden/>
              </w:rPr>
              <w:fldChar w:fldCharType="end"/>
            </w:r>
          </w:hyperlink>
        </w:p>
        <w:p w14:paraId="5040081B" w14:textId="5E28C132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4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Сроки разработки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_Toc212485304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5</w:t>
            </w:r>
            <w:r w:rsidR="00E42B88">
              <w:rPr>
                <w:webHidden/>
              </w:rPr>
              <w:fldChar w:fldCharType="end"/>
            </w:r>
          </w:hyperlink>
        </w:p>
        <w:p w14:paraId="4383C4F5" w14:textId="6A2F882E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5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Назначение разработки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_Toc212485305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6</w:t>
            </w:r>
            <w:r w:rsidR="00E42B88">
              <w:rPr>
                <w:webHidden/>
              </w:rPr>
              <w:fldChar w:fldCharType="end"/>
            </w:r>
          </w:hyperlink>
        </w:p>
        <w:p w14:paraId="3127B9FB" w14:textId="46EABBEA" w:rsidR="00E42B88" w:rsidRDefault="00FE310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6" w:history="1">
            <w:r w:rsidR="00E42B88" w:rsidRPr="009D37CB">
              <w:rPr>
                <w:rStyle w:val="a6"/>
              </w:rPr>
              <w:t>3.5.1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Функциональное назначение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_Toc212485306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6</w:t>
            </w:r>
            <w:r w:rsidR="00E42B88">
              <w:rPr>
                <w:webHidden/>
              </w:rPr>
              <w:fldChar w:fldCharType="end"/>
            </w:r>
          </w:hyperlink>
        </w:p>
        <w:p w14:paraId="5C1696E4" w14:textId="4C47DEC2" w:rsidR="00E42B88" w:rsidRDefault="00FE310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7" w:history="1">
            <w:r w:rsidR="00E42B88" w:rsidRPr="009D37CB">
              <w:rPr>
                <w:rStyle w:val="a6"/>
              </w:rPr>
              <w:t>3.5.2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Эксплуатационное назначение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_Toc212485307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6</w:t>
            </w:r>
            <w:r w:rsidR="00E42B88">
              <w:rPr>
                <w:webHidden/>
              </w:rPr>
              <w:fldChar w:fldCharType="end"/>
            </w:r>
          </w:hyperlink>
        </w:p>
        <w:p w14:paraId="69A79852" w14:textId="6FA7CE03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8" w:history="1">
            <w:r w:rsidR="00E42B88" w:rsidRPr="009D37CB">
              <w:rPr>
                <w:rStyle w:val="a6"/>
              </w:rPr>
              <w:t>4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Описание предметной области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_Toc212485308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7</w:t>
            </w:r>
            <w:r w:rsidR="00E42B88">
              <w:rPr>
                <w:webHidden/>
              </w:rPr>
              <w:fldChar w:fldCharType="end"/>
            </w:r>
          </w:hyperlink>
        </w:p>
        <w:p w14:paraId="5D8B666B" w14:textId="346B9F1B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09" w:history="1">
            <w:r w:rsidR="00E42B88" w:rsidRPr="009D37CB">
              <w:rPr>
                <w:rStyle w:val="a6"/>
              </w:rPr>
              <w:t>5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результатам разработки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_Toc212485309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11</w:t>
            </w:r>
            <w:r w:rsidR="00E42B88">
              <w:rPr>
                <w:webHidden/>
              </w:rPr>
              <w:fldChar w:fldCharType="end"/>
            </w:r>
          </w:hyperlink>
        </w:p>
        <w:p w14:paraId="47E4EE89" w14:textId="7B297E3C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0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функциональным характеристикам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_Toc212485310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11</w:t>
            </w:r>
            <w:r w:rsidR="00E42B88">
              <w:rPr>
                <w:webHidden/>
              </w:rPr>
              <w:fldChar w:fldCharType="end"/>
            </w:r>
          </w:hyperlink>
        </w:p>
        <w:p w14:paraId="349FEB8A" w14:textId="39D2B8BC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1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показателям назначения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_Toc212485311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12</w:t>
            </w:r>
            <w:r w:rsidR="00E42B88">
              <w:rPr>
                <w:webHidden/>
              </w:rPr>
              <w:fldChar w:fldCharType="end"/>
            </w:r>
          </w:hyperlink>
        </w:p>
        <w:p w14:paraId="761BEAF1" w14:textId="251B454C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2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технологическому стеку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_Toc212485312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12</w:t>
            </w:r>
            <w:r w:rsidR="00E42B88">
              <w:rPr>
                <w:webHidden/>
              </w:rPr>
              <w:fldChar w:fldCharType="end"/>
            </w:r>
          </w:hyperlink>
        </w:p>
        <w:p w14:paraId="28110947" w14:textId="02199EE0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3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пользовательскому интерфейсу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_Toc212485313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12</w:t>
            </w:r>
            <w:r w:rsidR="00E42B88">
              <w:rPr>
                <w:webHidden/>
              </w:rPr>
              <w:fldChar w:fldCharType="end"/>
            </w:r>
          </w:hyperlink>
        </w:p>
        <w:p w14:paraId="309DA7A9" w14:textId="3A689B98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4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видам обеспечения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_Toc212485314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17</w:t>
            </w:r>
            <w:r w:rsidR="00E42B88">
              <w:rPr>
                <w:webHidden/>
              </w:rPr>
              <w:fldChar w:fldCharType="end"/>
            </w:r>
          </w:hyperlink>
        </w:p>
        <w:p w14:paraId="2B35C115" w14:textId="00748C92" w:rsidR="00E42B88" w:rsidRDefault="00FE310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5" w:history="1">
            <w:r w:rsidR="00E42B88" w:rsidRPr="009D37CB">
              <w:rPr>
                <w:rStyle w:val="a6"/>
              </w:rPr>
              <w:t>5.5.1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математическому обеспечению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_Toc212485315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17</w:t>
            </w:r>
            <w:r w:rsidR="00E42B88">
              <w:rPr>
                <w:webHidden/>
              </w:rPr>
              <w:fldChar w:fldCharType="end"/>
            </w:r>
          </w:hyperlink>
        </w:p>
        <w:p w14:paraId="483D0F6E" w14:textId="3ADD0B94" w:rsidR="00E42B88" w:rsidRDefault="00FE310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6" w:history="1">
            <w:r w:rsidR="00E42B88" w:rsidRPr="009D37CB">
              <w:rPr>
                <w:rStyle w:val="a6"/>
              </w:rPr>
              <w:t>5.5.2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информационному обеспечению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_Toc212485316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18</w:t>
            </w:r>
            <w:r w:rsidR="00E42B88">
              <w:rPr>
                <w:webHidden/>
              </w:rPr>
              <w:fldChar w:fldCharType="end"/>
            </w:r>
          </w:hyperlink>
        </w:p>
        <w:p w14:paraId="6985CFC4" w14:textId="518ED0CB" w:rsidR="00E42B88" w:rsidRDefault="00FE310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7" w:history="1">
            <w:r w:rsidR="00E42B88" w:rsidRPr="009D37CB">
              <w:rPr>
                <w:rStyle w:val="a6"/>
              </w:rPr>
              <w:t>5.5.3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метрологическому обеспечению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_Toc212485317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18</w:t>
            </w:r>
            <w:r w:rsidR="00E42B88">
              <w:rPr>
                <w:webHidden/>
              </w:rPr>
              <w:fldChar w:fldCharType="end"/>
            </w:r>
          </w:hyperlink>
        </w:p>
        <w:p w14:paraId="4D80861E" w14:textId="55041AC6" w:rsidR="00E42B88" w:rsidRDefault="00FE3101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8" w:history="1">
            <w:r w:rsidR="00E42B88" w:rsidRPr="009D37CB">
              <w:rPr>
                <w:rStyle w:val="a6"/>
              </w:rPr>
              <w:t>5.5.4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техническому обеспечению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_Toc212485318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19</w:t>
            </w:r>
            <w:r w:rsidR="00E42B88">
              <w:rPr>
                <w:webHidden/>
              </w:rPr>
              <w:fldChar w:fldCharType="end"/>
            </w:r>
          </w:hyperlink>
        </w:p>
        <w:p w14:paraId="56A606A9" w14:textId="16A2AB93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19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надежности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_Toc212485319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19</w:t>
            </w:r>
            <w:r w:rsidR="00E42B88">
              <w:rPr>
                <w:webHidden/>
              </w:rPr>
              <w:fldChar w:fldCharType="end"/>
            </w:r>
          </w:hyperlink>
        </w:p>
        <w:p w14:paraId="3A5A7276" w14:textId="083A5E83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20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безопасности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_Toc212485320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19</w:t>
            </w:r>
            <w:r w:rsidR="00E42B88">
              <w:rPr>
                <w:webHidden/>
              </w:rPr>
              <w:fldChar w:fldCharType="end"/>
            </w:r>
          </w:hyperlink>
        </w:p>
        <w:p w14:paraId="3AE5F661" w14:textId="09EA62E8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21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патентной чистоте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_Toc212485321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20</w:t>
            </w:r>
            <w:r w:rsidR="00E42B88">
              <w:rPr>
                <w:webHidden/>
              </w:rPr>
              <w:fldChar w:fldCharType="end"/>
            </w:r>
          </w:hyperlink>
        </w:p>
        <w:p w14:paraId="2329B517" w14:textId="114956A7" w:rsidR="00E42B88" w:rsidRDefault="00FE310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22" w:history="1">
            <w:r w:rsidR="00E42B88" w:rsidRPr="009D37C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перспективам развития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_Toc212485322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20</w:t>
            </w:r>
            <w:r w:rsidR="00E42B88">
              <w:rPr>
                <w:webHidden/>
              </w:rPr>
              <w:fldChar w:fldCharType="end"/>
            </w:r>
          </w:hyperlink>
        </w:p>
        <w:p w14:paraId="121502A2" w14:textId="210196FE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23" w:history="1">
            <w:r w:rsidR="00E42B88" w:rsidRPr="009D37CB">
              <w:rPr>
                <w:rStyle w:val="a6"/>
              </w:rPr>
              <w:t>6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Состав и содержание работ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_Toc212485323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21</w:t>
            </w:r>
            <w:r w:rsidR="00E42B88">
              <w:rPr>
                <w:webHidden/>
              </w:rPr>
              <w:fldChar w:fldCharType="end"/>
            </w:r>
          </w:hyperlink>
        </w:p>
        <w:p w14:paraId="4B12BB12" w14:textId="2ED3ADC8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24" w:history="1">
            <w:r w:rsidR="00E42B88" w:rsidRPr="009D37CB">
              <w:rPr>
                <w:rStyle w:val="a6"/>
              </w:rPr>
              <w:t>7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Порядок разработки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_Toc212485324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22</w:t>
            </w:r>
            <w:r w:rsidR="00E42B88">
              <w:rPr>
                <w:webHidden/>
              </w:rPr>
              <w:fldChar w:fldCharType="end"/>
            </w:r>
          </w:hyperlink>
        </w:p>
        <w:p w14:paraId="289F808D" w14:textId="6B069F52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25" w:history="1">
            <w:r w:rsidR="00E42B88" w:rsidRPr="009D37CB">
              <w:rPr>
                <w:rStyle w:val="a6"/>
              </w:rPr>
              <w:t>8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документированию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_Toc212485325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23</w:t>
            </w:r>
            <w:r w:rsidR="00E42B88">
              <w:rPr>
                <w:webHidden/>
              </w:rPr>
              <w:fldChar w:fldCharType="end"/>
            </w:r>
          </w:hyperlink>
        </w:p>
        <w:p w14:paraId="0A1360FE" w14:textId="262A54DE" w:rsidR="00E42B88" w:rsidRDefault="00FE31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485326" w:history="1">
            <w:r w:rsidR="00E42B88" w:rsidRPr="009D37CB">
              <w:rPr>
                <w:rStyle w:val="a6"/>
              </w:rPr>
              <w:t>9</w:t>
            </w:r>
            <w:r w:rsidR="00E42B8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42B88" w:rsidRPr="009D37CB">
              <w:rPr>
                <w:rStyle w:val="a6"/>
              </w:rPr>
              <w:t>Требования к приемно-сдаточным процедурам</w:t>
            </w:r>
            <w:r w:rsidR="00E42B88">
              <w:rPr>
                <w:webHidden/>
              </w:rPr>
              <w:tab/>
            </w:r>
            <w:r w:rsidR="00E42B88">
              <w:rPr>
                <w:webHidden/>
              </w:rPr>
              <w:fldChar w:fldCharType="begin"/>
            </w:r>
            <w:r w:rsidR="00E42B88">
              <w:rPr>
                <w:webHidden/>
              </w:rPr>
              <w:instrText xml:space="preserve"> PAGEREF _Toc212485326 \h </w:instrText>
            </w:r>
            <w:r w:rsidR="00E42B88">
              <w:rPr>
                <w:webHidden/>
              </w:rPr>
            </w:r>
            <w:r w:rsidR="00E42B88">
              <w:rPr>
                <w:webHidden/>
              </w:rPr>
              <w:fldChar w:fldCharType="separate"/>
            </w:r>
            <w:r w:rsidR="00393FCD">
              <w:rPr>
                <w:webHidden/>
              </w:rPr>
              <w:t>24</w:t>
            </w:r>
            <w:r w:rsidR="00E42B88">
              <w:rPr>
                <w:webHidden/>
              </w:rPr>
              <w:fldChar w:fldCharType="end"/>
            </w:r>
          </w:hyperlink>
        </w:p>
        <w:p w14:paraId="3CF0F4E1" w14:textId="319083BB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226AA71C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12485297"/>
      <w:r>
        <w:lastRenderedPageBreak/>
        <w:t>Вв</w:t>
      </w:r>
      <w:r w:rsidR="005A4E60" w:rsidRPr="00F62DCD">
        <w:t>едение</w:t>
      </w:r>
      <w:bookmarkEnd w:id="0"/>
    </w:p>
    <w:p w14:paraId="035F9334" w14:textId="1092BB80" w:rsidR="00BE3F46" w:rsidRPr="009B7DCD" w:rsidRDefault="00BE3F46" w:rsidP="009B7DCD">
      <w:r w:rsidRPr="009B7DCD">
        <w:t xml:space="preserve">В данном документе представлено техническое задание на разработку </w:t>
      </w:r>
      <w:r w:rsidR="00F139FC" w:rsidRPr="00F139FC">
        <w:t xml:space="preserve">веб </w:t>
      </w:r>
      <w:r w:rsidR="00F139FC">
        <w:t>приложения</w:t>
      </w:r>
      <w:r w:rsidR="00F139FC" w:rsidRPr="00F139FC">
        <w:t xml:space="preserve"> для построения маршрутов путешествий по городам России.</w:t>
      </w:r>
    </w:p>
    <w:p w14:paraId="049EE72B" w14:textId="77777777" w:rsidR="00BE3F46" w:rsidRPr="009B7DCD" w:rsidRDefault="00BE3F46" w:rsidP="00BE3F46">
      <w:r w:rsidRPr="009B7DCD">
        <w:t>Настоящее техническое задание содержит требования к разработке проекта, его цель, задачи, информацию об исполнителях и заказчиках, сроки и назначение, включается в себя описание предметной области проекта, основные определения и требования к результатам работы, порядку их сдачи и приёмки.</w:t>
      </w:r>
    </w:p>
    <w:p w14:paraId="5F1715B7" w14:textId="77777777" w:rsidR="00BE3F46" w:rsidRPr="001523E5" w:rsidRDefault="00BE3F46" w:rsidP="00BE3F46">
      <w:r w:rsidRPr="009B7DCD">
        <w:t>Настоящий документ предназначен для специалиста, который осуществляет разработку программы, с целью понимания требований к проекту, а также для представителей заказчика, с целью подтверждения соответствия разработки требованиям и приёмки работы.</w:t>
      </w:r>
    </w:p>
    <w:p w14:paraId="70999B23" w14:textId="77777777" w:rsidR="00BE3F46" w:rsidRPr="00BE3F46" w:rsidRDefault="00BE3F46" w:rsidP="00BE3F46"/>
    <w:p w14:paraId="794047BB" w14:textId="44B13D50" w:rsidR="00A63893" w:rsidRDefault="00EB6A0B" w:rsidP="00C10B2D">
      <w:pPr>
        <w:pStyle w:val="1"/>
      </w:pPr>
      <w:bookmarkStart w:id="1" w:name="_Toc212485298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00A3A2D3" w14:textId="77777777" w:rsidR="00BE3F46" w:rsidRPr="00393FCD" w:rsidRDefault="00BE3F46" w:rsidP="00BE3F46">
      <w:r w:rsidRPr="00393FCD">
        <w:t>В настоящем разделе представлены все термины и определения, используемые в данном документе.</w:t>
      </w:r>
    </w:p>
    <w:p w14:paraId="20AA1D5F" w14:textId="77777777" w:rsidR="00BE3F46" w:rsidRPr="00393FCD" w:rsidRDefault="00BE3F46" w:rsidP="002C4BBD">
      <w:pPr>
        <w:pStyle w:val="a0"/>
        <w:ind w:left="0" w:firstLine="851"/>
      </w:pPr>
      <w:proofErr w:type="spellStart"/>
      <w:r w:rsidRPr="00393FCD">
        <w:t>Тачпад</w:t>
      </w:r>
      <w:proofErr w:type="spellEnd"/>
      <w:r w:rsidRPr="00393FCD">
        <w:t xml:space="preserve"> – указательное (координатное) устройство ввода, предназначенное для управления курсором и отдачи различных команд компьютеру, телефону или другому электронному оборудованию.</w:t>
      </w:r>
    </w:p>
    <w:p w14:paraId="14126A54" w14:textId="1504A3CC" w:rsidR="00393FCD" w:rsidRPr="00393FCD" w:rsidRDefault="00393FCD" w:rsidP="00393FCD">
      <w:pPr>
        <w:pStyle w:val="a0"/>
        <w:ind w:left="0" w:firstLine="851"/>
      </w:pPr>
      <w:r w:rsidRPr="00393FCD">
        <w:t>Веб-приложение – программное обеспечение, предназначенное для работы через веб-браузер, обеспечивающее взаимодействие пользователя с сервисом через интернет.</w:t>
      </w:r>
    </w:p>
    <w:p w14:paraId="2185C493" w14:textId="77777777" w:rsidR="00393FCD" w:rsidRPr="00393FCD" w:rsidRDefault="00393FCD" w:rsidP="00393FCD">
      <w:pPr>
        <w:pStyle w:val="a0"/>
        <w:ind w:left="0" w:firstLine="851"/>
      </w:pPr>
      <w:r w:rsidRPr="00393FCD">
        <w:t>Маршрут – последовательность выбранных пользователем точек интереса (достопримечательностей, объектов инфраструктуры, мероприятий), формирующих план путешествия по городу или региону.</w:t>
      </w:r>
    </w:p>
    <w:p w14:paraId="72C34A20" w14:textId="77777777" w:rsidR="00393FCD" w:rsidRPr="00393FCD" w:rsidRDefault="00393FCD" w:rsidP="00393FCD">
      <w:pPr>
        <w:pStyle w:val="a0"/>
        <w:ind w:left="0" w:firstLine="851"/>
      </w:pPr>
      <w:r w:rsidRPr="00393FCD">
        <w:t>Достопримечательность – объект культурного, исторического, природного или развлекательного значения, включаемый в маршрут путешествия.</w:t>
      </w:r>
    </w:p>
    <w:p w14:paraId="122FC19D" w14:textId="77777777" w:rsidR="00393FCD" w:rsidRPr="00393FCD" w:rsidRDefault="00393FCD" w:rsidP="00393FCD">
      <w:pPr>
        <w:pStyle w:val="a0"/>
        <w:ind w:left="0" w:firstLine="851"/>
      </w:pPr>
      <w:r w:rsidRPr="00393FCD">
        <w:t>Тег – категориальный маркер, используемый для классификации маршрутов или достопримечательностей (например, «исторический», «гастрономический», «семейный»).</w:t>
      </w:r>
    </w:p>
    <w:p w14:paraId="5FD86EA6" w14:textId="77777777" w:rsidR="00393FCD" w:rsidRPr="00393FCD" w:rsidRDefault="00393FCD" w:rsidP="00393FCD">
      <w:pPr>
        <w:pStyle w:val="a0"/>
        <w:ind w:left="0" w:firstLine="851"/>
      </w:pPr>
      <w:proofErr w:type="spellStart"/>
      <w:r w:rsidRPr="00393FCD">
        <w:t>Свайп</w:t>
      </w:r>
      <w:proofErr w:type="spellEnd"/>
      <w:r w:rsidRPr="00393FCD">
        <w:t xml:space="preserve"> – жест по сенсорному экрану, используемый для выбора или оценки элемента интерфейса (например, маршрута) путем перемещения пальца влево или вправо.</w:t>
      </w:r>
    </w:p>
    <w:p w14:paraId="2F50588D" w14:textId="77777777" w:rsidR="00393FCD" w:rsidRPr="00393FCD" w:rsidRDefault="00393FCD" w:rsidP="00393FCD">
      <w:pPr>
        <w:pStyle w:val="a0"/>
        <w:ind w:left="0" w:firstLine="851"/>
      </w:pPr>
      <w:r w:rsidRPr="00393FCD">
        <w:t>Пользователь – человек, взаимодействующий с веб-приложением, создающий, оценивающий или просматривающий маршруты.</w:t>
      </w:r>
    </w:p>
    <w:p w14:paraId="202F6491" w14:textId="77777777" w:rsidR="00393FCD" w:rsidRPr="00393FCD" w:rsidRDefault="00393FCD" w:rsidP="00393FCD">
      <w:pPr>
        <w:pStyle w:val="a0"/>
        <w:ind w:left="0" w:firstLine="851"/>
      </w:pPr>
      <w:r w:rsidRPr="00393FCD">
        <w:t>Рейтинг – числовая оценка маршрута, формируемая на основе голосов и отзывов пользователей.</w:t>
      </w:r>
    </w:p>
    <w:p w14:paraId="07552C5A" w14:textId="7128C161" w:rsidR="00BE3F46" w:rsidRPr="00393FCD" w:rsidRDefault="00393FCD" w:rsidP="00393FCD">
      <w:pPr>
        <w:pStyle w:val="a0"/>
        <w:ind w:left="0" w:firstLine="851"/>
      </w:pPr>
      <w:r w:rsidRPr="00393FCD">
        <w:t xml:space="preserve">JSONB – тип данных </w:t>
      </w:r>
      <w:proofErr w:type="spellStart"/>
      <w:r w:rsidRPr="00393FCD">
        <w:t>PostgreSQL</w:t>
      </w:r>
      <w:proofErr w:type="spellEnd"/>
      <w:r w:rsidRPr="00393FCD">
        <w:t xml:space="preserve"> для хранения </w:t>
      </w:r>
      <w:proofErr w:type="spellStart"/>
      <w:r w:rsidRPr="00393FCD">
        <w:t>полуструктурированных</w:t>
      </w:r>
      <w:proofErr w:type="spellEnd"/>
      <w:r w:rsidRPr="00393FCD">
        <w:t xml:space="preserve"> данных в формате JSON с возможностью быстрого поиска и фильтрации.</w:t>
      </w:r>
    </w:p>
    <w:p w14:paraId="63A1A4BE" w14:textId="576CBC41" w:rsidR="00A82498" w:rsidRDefault="00A82498" w:rsidP="00A82498">
      <w:pPr>
        <w:pStyle w:val="1"/>
      </w:pPr>
      <w:bookmarkStart w:id="4" w:name="_Toc212485299"/>
      <w:r>
        <w:lastRenderedPageBreak/>
        <w:t>Перечень сокращений</w:t>
      </w:r>
      <w:bookmarkEnd w:id="4"/>
    </w:p>
    <w:p w14:paraId="1B8D3426" w14:textId="77777777" w:rsidR="00BE3F46" w:rsidRPr="00393FCD" w:rsidRDefault="00BE3F46" w:rsidP="00BE3F46">
      <w:r w:rsidRPr="00393FCD">
        <w:t>В настоящем разделе представлен перечень сокращений, используемых в данном документе.</w:t>
      </w:r>
    </w:p>
    <w:p w14:paraId="017EE375" w14:textId="378998D3" w:rsidR="00BE3F46" w:rsidRPr="00393FCD" w:rsidRDefault="00C02CFF" w:rsidP="002C4BBD">
      <w:pPr>
        <w:pStyle w:val="a0"/>
        <w:ind w:left="0" w:firstLine="851"/>
      </w:pPr>
      <w:r w:rsidRPr="00393FCD">
        <w:t xml:space="preserve">ОС – операционная система; </w:t>
      </w:r>
    </w:p>
    <w:p w14:paraId="3E7FC96E" w14:textId="40DED475" w:rsidR="00393FCD" w:rsidRDefault="00393FCD" w:rsidP="00393FCD">
      <w:pPr>
        <w:pStyle w:val="a0"/>
        <w:ind w:left="0" w:firstLine="851"/>
      </w:pPr>
      <w:bookmarkStart w:id="5" w:name="_Toc212485300"/>
      <w:r>
        <w:t>БД – база данных</w:t>
      </w:r>
    </w:p>
    <w:p w14:paraId="475F4465" w14:textId="0FD7FAFF" w:rsidR="00393FCD" w:rsidRDefault="00393FCD" w:rsidP="00393FCD">
      <w:pPr>
        <w:pStyle w:val="a0"/>
        <w:ind w:left="0" w:firstLine="851"/>
      </w:pPr>
      <w:r>
        <w:t>СУБД – система управления базами данных</w:t>
      </w:r>
    </w:p>
    <w:p w14:paraId="2CCFC2D0" w14:textId="1D61E30D" w:rsidR="00393FCD" w:rsidRDefault="00393FCD" w:rsidP="00393FCD">
      <w:pPr>
        <w:pStyle w:val="a0"/>
        <w:ind w:left="0" w:firstLine="851"/>
      </w:pPr>
      <w:r>
        <w:t xml:space="preserve">API –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, интерфейс программирования приложений</w:t>
      </w:r>
    </w:p>
    <w:p w14:paraId="39718386" w14:textId="71FEBBEB" w:rsidR="00393FCD" w:rsidRDefault="00393FCD" w:rsidP="00393FCD">
      <w:pPr>
        <w:pStyle w:val="a0"/>
        <w:ind w:left="0" w:firstLine="851"/>
      </w:pPr>
      <w:r>
        <w:t xml:space="preserve">UI –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, пользовательский интерфейс</w:t>
      </w:r>
    </w:p>
    <w:p w14:paraId="52CF7CFA" w14:textId="5FB44131" w:rsidR="00393FCD" w:rsidRDefault="00393FCD" w:rsidP="00393FCD">
      <w:pPr>
        <w:pStyle w:val="a0"/>
        <w:ind w:left="0" w:firstLine="851"/>
      </w:pPr>
      <w:r>
        <w:t xml:space="preserve">UX –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, опыт взаимодействия пользователя с приложением</w:t>
      </w:r>
    </w:p>
    <w:p w14:paraId="7CFA5FBA" w14:textId="266233DB" w:rsidR="00393FCD" w:rsidRDefault="00393FCD" w:rsidP="00393FCD">
      <w:pPr>
        <w:pStyle w:val="a0"/>
        <w:ind w:left="0" w:firstLine="851"/>
      </w:pPr>
      <w:r>
        <w:t xml:space="preserve">HTML –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, язык разметки веб-страниц</w:t>
      </w:r>
    </w:p>
    <w:p w14:paraId="2C376BC4" w14:textId="64AF9A59" w:rsidR="00393FCD" w:rsidRDefault="00393FCD" w:rsidP="00393FCD">
      <w:pPr>
        <w:pStyle w:val="a0"/>
        <w:ind w:left="0" w:firstLine="851"/>
      </w:pPr>
      <w:r>
        <w:t xml:space="preserve">CSS –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, таблицы каскадных стилей</w:t>
      </w:r>
    </w:p>
    <w:p w14:paraId="652E0828" w14:textId="0DEFC1E5" w:rsidR="00393FCD" w:rsidRDefault="00393FCD" w:rsidP="00393FCD">
      <w:pPr>
        <w:pStyle w:val="a0"/>
        <w:ind w:left="0" w:firstLine="851"/>
      </w:pPr>
      <w:r>
        <w:t xml:space="preserve">JS – </w:t>
      </w:r>
      <w:proofErr w:type="spellStart"/>
      <w:r>
        <w:t>JavaScript</w:t>
      </w:r>
      <w:proofErr w:type="spellEnd"/>
      <w:r>
        <w:t>, язык программирования для веб-разработки</w:t>
      </w:r>
    </w:p>
    <w:p w14:paraId="38600864" w14:textId="37E9F416" w:rsidR="00592879" w:rsidRDefault="00592879" w:rsidP="00592879">
      <w:pPr>
        <w:pStyle w:val="1"/>
      </w:pPr>
      <w:r>
        <w:lastRenderedPageBreak/>
        <w:t>Основные сведения о разработке</w:t>
      </w:r>
      <w:bookmarkEnd w:id="5"/>
    </w:p>
    <w:p w14:paraId="2545C63D" w14:textId="5E97E3A9" w:rsidR="00BE3F46" w:rsidRPr="00BE3F46" w:rsidRDefault="00BE3F46" w:rsidP="00BE3F46">
      <w:r>
        <w:t xml:space="preserve">В настоящем разделе представлены основные сведения о разработке </w:t>
      </w:r>
      <w:r w:rsidR="003A1AB5">
        <w:t>программной платформы</w:t>
      </w:r>
      <w:r>
        <w:t>.</w:t>
      </w:r>
    </w:p>
    <w:p w14:paraId="41078D8B" w14:textId="45FF50DE" w:rsidR="00F91124" w:rsidRDefault="00A52CF3" w:rsidP="00A52CF3">
      <w:pPr>
        <w:pStyle w:val="2"/>
      </w:pPr>
      <w:bookmarkStart w:id="6" w:name="_Toc212485301"/>
      <w:r>
        <w:t>Наименование разработки</w:t>
      </w:r>
      <w:bookmarkEnd w:id="6"/>
    </w:p>
    <w:p w14:paraId="6ECE40C4" w14:textId="7CE07D59" w:rsidR="00BE3F46" w:rsidRPr="00BE3F46" w:rsidRDefault="00BE3F46" w:rsidP="00BE3F46">
      <w:r>
        <w:t>Наименование настоящей разработки является: «</w:t>
      </w:r>
      <w:r w:rsidR="00F139FC">
        <w:t>В</w:t>
      </w:r>
      <w:r w:rsidR="00F139FC" w:rsidRPr="00F139FC">
        <w:t xml:space="preserve">еб </w:t>
      </w:r>
      <w:r w:rsidR="00F139FC">
        <w:t>приложение</w:t>
      </w:r>
      <w:r w:rsidR="00F139FC" w:rsidRPr="00F139FC">
        <w:t xml:space="preserve"> для построения маршрутов путешествий по городам России.</w:t>
      </w:r>
      <w:r>
        <w:t>».</w:t>
      </w:r>
    </w:p>
    <w:p w14:paraId="4D0F4268" w14:textId="49677344" w:rsidR="00A52CF3" w:rsidRDefault="00A52CF3" w:rsidP="00A52CF3">
      <w:pPr>
        <w:pStyle w:val="2"/>
      </w:pPr>
      <w:bookmarkStart w:id="7" w:name="_Toc212485302"/>
      <w:r>
        <w:t>Цель и задачи</w:t>
      </w:r>
      <w:bookmarkEnd w:id="7"/>
    </w:p>
    <w:p w14:paraId="425B0381" w14:textId="77777777" w:rsidR="000E1054" w:rsidRDefault="000E1054" w:rsidP="000E1054">
      <w:r>
        <w:t>Целью разработки является создание программного средства для автоматизации процесса планирования и построения туристических маршрутов по городам России, позволяющего упростить подготовку путешествий и повысить качество туристического опыта пользователей. Результатом внедрения системы станет сокращение времени, затрачиваемого на поиск и планирование маршрутов, а также повышение информированности и удовлетворенности пользователей за счет персонализированных рекомендаций и удобного интерфейса.</w:t>
      </w:r>
    </w:p>
    <w:p w14:paraId="38A231EC" w14:textId="77777777" w:rsidR="000E1054" w:rsidRDefault="000E1054" w:rsidP="000E1054">
      <w:pPr>
        <w:pStyle w:val="afd"/>
      </w:pPr>
      <w:r>
        <w:t>Для достижения цели н</w:t>
      </w:r>
      <w:bookmarkStart w:id="8" w:name="_GoBack"/>
      <w:bookmarkEnd w:id="8"/>
      <w:r>
        <w:t>еобходимо:</w:t>
      </w:r>
    </w:p>
    <w:p w14:paraId="4161FE34" w14:textId="77777777" w:rsidR="000E1054" w:rsidRDefault="000E1054" w:rsidP="000E1054">
      <w:pPr>
        <w:pStyle w:val="a0"/>
        <w:ind w:left="0" w:firstLine="851"/>
      </w:pPr>
      <w:r>
        <w:t>обеспечить возможность просмотра готовых маршрутов и достопримечательностей с кратким описанием, фотографиями и расположением на карте;</w:t>
      </w:r>
    </w:p>
    <w:p w14:paraId="6761F811" w14:textId="77777777" w:rsidR="000E1054" w:rsidRDefault="000E1054" w:rsidP="000E1054">
      <w:pPr>
        <w:pStyle w:val="a0"/>
        <w:ind w:left="0" w:firstLine="851"/>
      </w:pPr>
      <w:r>
        <w:t>реализовать функцию построения индивидуальных маршрутов с учетом предпочтений пользователя (теги, города, тип отдыха, расстояние и продолжительность);</w:t>
      </w:r>
    </w:p>
    <w:p w14:paraId="34768296" w14:textId="77777777" w:rsidR="000E1054" w:rsidRDefault="000E1054" w:rsidP="000E1054">
      <w:pPr>
        <w:pStyle w:val="a0"/>
        <w:ind w:left="0" w:firstLine="851"/>
      </w:pPr>
      <w:r>
        <w:t xml:space="preserve">внедрить систему </w:t>
      </w:r>
      <w:proofErr w:type="spellStart"/>
      <w:r>
        <w:t>свайпов</w:t>
      </w:r>
      <w:proofErr w:type="spellEnd"/>
      <w:r>
        <w:t xml:space="preserve"> для оценки маршрутов и формирования персональных рекомендаций;</w:t>
      </w:r>
    </w:p>
    <w:p w14:paraId="417C893C" w14:textId="77777777" w:rsidR="000E1054" w:rsidRDefault="000E1054" w:rsidP="000E1054">
      <w:pPr>
        <w:pStyle w:val="a0"/>
        <w:ind w:left="0" w:firstLine="851"/>
      </w:pPr>
      <w:r>
        <w:t>разработать алгоритм автоматической оптимизации маршрута по расстоянию и времени;</w:t>
      </w:r>
    </w:p>
    <w:p w14:paraId="61A9AD58" w14:textId="77777777" w:rsidR="000E1054" w:rsidRDefault="000E1054" w:rsidP="000E1054">
      <w:pPr>
        <w:pStyle w:val="a0"/>
        <w:ind w:left="0" w:firstLine="851"/>
      </w:pPr>
      <w:r>
        <w:t>реализовать возможность редактирования, сохранения, удаления и публикации пользовательских маршрутов;</w:t>
      </w:r>
    </w:p>
    <w:p w14:paraId="456BEE0C" w14:textId="77777777" w:rsidR="000E1054" w:rsidRDefault="000E1054" w:rsidP="000E1054">
      <w:pPr>
        <w:pStyle w:val="a0"/>
        <w:ind w:left="0" w:firstLine="851"/>
      </w:pPr>
      <w:r>
        <w:t>предусмотреть систему рейтингов и отзывов для маршрутов и достопримечательностей;</w:t>
      </w:r>
    </w:p>
    <w:p w14:paraId="58981D79" w14:textId="77777777" w:rsidR="000E1054" w:rsidRDefault="000E1054" w:rsidP="000E1054">
      <w:pPr>
        <w:pStyle w:val="a0"/>
        <w:ind w:left="0" w:firstLine="851"/>
      </w:pPr>
      <w:r>
        <w:t>обеспечить интеграцию с геоинформационными сервисами для визуализации маршрутов на карте;</w:t>
      </w:r>
    </w:p>
    <w:p w14:paraId="20BDE1E1" w14:textId="2DFEBF38" w:rsidR="00BE3F46" w:rsidRPr="00BE3F46" w:rsidRDefault="000E1054" w:rsidP="000E1054">
      <w:pPr>
        <w:pStyle w:val="a0"/>
        <w:ind w:left="0" w:firstLine="851"/>
      </w:pPr>
      <w:r>
        <w:t xml:space="preserve">реализовать экспорт маршрутов в популярные форматы (PDF, GPX, JSON) для дальнейшего </w:t>
      </w:r>
      <w:proofErr w:type="gramStart"/>
      <w:r>
        <w:t>использования.</w:t>
      </w:r>
      <w:r w:rsidR="00BE3F46" w:rsidRPr="003A1AB5">
        <w:t>.</w:t>
      </w:r>
      <w:proofErr w:type="gramEnd"/>
    </w:p>
    <w:p w14:paraId="52EDEC11" w14:textId="32298AF2" w:rsidR="00A52CF3" w:rsidRDefault="00847368" w:rsidP="00847368">
      <w:pPr>
        <w:pStyle w:val="2"/>
      </w:pPr>
      <w:bookmarkStart w:id="9" w:name="_Toc212485303"/>
      <w:r>
        <w:lastRenderedPageBreak/>
        <w:t>Сведения об участниках разработки</w:t>
      </w:r>
      <w:bookmarkEnd w:id="9"/>
    </w:p>
    <w:p w14:paraId="5C5256EC" w14:textId="37971CE6" w:rsidR="00BE3F46" w:rsidRPr="003A1AB5" w:rsidRDefault="00BE3F46" w:rsidP="00BE3F46">
      <w:r w:rsidRPr="003A1AB5">
        <w:t>Исполнителем проекта по настоящему документу является студент Колледжа ФГБОУ ВО «Вятский государственный ун</w:t>
      </w:r>
      <w:r w:rsidR="003A1AB5">
        <w:t>иверситет» учебной группы ИСПк-4</w:t>
      </w:r>
      <w:r w:rsidR="00F139FC">
        <w:t>06</w:t>
      </w:r>
      <w:r w:rsidRPr="003A1AB5">
        <w:t xml:space="preserve">-52-00 </w:t>
      </w:r>
      <w:proofErr w:type="spellStart"/>
      <w:r w:rsidR="00F139FC">
        <w:t>Чистоусов</w:t>
      </w:r>
      <w:proofErr w:type="spellEnd"/>
      <w:r w:rsidR="00F139FC">
        <w:t xml:space="preserve"> Егор </w:t>
      </w:r>
      <w:r w:rsidR="00393FCD">
        <w:t>Романович.</w:t>
      </w:r>
    </w:p>
    <w:p w14:paraId="0A193ADC" w14:textId="36B74DB2" w:rsidR="00847368" w:rsidRDefault="00847368" w:rsidP="00847368">
      <w:pPr>
        <w:pStyle w:val="2"/>
      </w:pPr>
      <w:bookmarkStart w:id="10" w:name="_Toc212485304"/>
      <w:r>
        <w:t>Сроки разработки</w:t>
      </w:r>
      <w:bookmarkEnd w:id="10"/>
    </w:p>
    <w:p w14:paraId="0C0DC3A3" w14:textId="77777777" w:rsidR="00BE3F46" w:rsidRPr="003A1AB5" w:rsidRDefault="00BE3F46" w:rsidP="00BE3F46">
      <w:r w:rsidRPr="003A1AB5">
        <w:t>Настоящая разработка должна быть выполнена в соответствие со следующими сроками:</w:t>
      </w:r>
    </w:p>
    <w:p w14:paraId="07170DB9" w14:textId="6889B31B" w:rsidR="00BE3F46" w:rsidRPr="003A1AB5" w:rsidRDefault="00BE3F46" w:rsidP="00BE3F46">
      <w:r w:rsidRPr="003A1AB5">
        <w:t xml:space="preserve">Начало разработки проекта: </w:t>
      </w:r>
      <w:r w:rsidR="00EE388E" w:rsidRPr="003A1AB5">
        <w:t>05</w:t>
      </w:r>
      <w:r w:rsidR="003A1AB5">
        <w:t>.09.2025</w:t>
      </w:r>
      <w:r w:rsidR="000740E1" w:rsidRPr="003A1AB5">
        <w:t>.</w:t>
      </w:r>
    </w:p>
    <w:p w14:paraId="312C7EAE" w14:textId="157C5DE2" w:rsidR="00BE3F46" w:rsidRPr="00BE3F46" w:rsidRDefault="00BE3F46" w:rsidP="00BE3F46">
      <w:r w:rsidRPr="003A1AB5">
        <w:t>Окончание разработки проекта:</w:t>
      </w:r>
      <w:r w:rsidR="003A1AB5">
        <w:t xml:space="preserve"> 10.05.2026</w:t>
      </w:r>
      <w:r w:rsidR="000740E1" w:rsidRPr="003A1AB5">
        <w:t>.</w:t>
      </w:r>
    </w:p>
    <w:p w14:paraId="65EBEE70" w14:textId="59C82654" w:rsidR="00847368" w:rsidRDefault="00847368" w:rsidP="00847368">
      <w:pPr>
        <w:pStyle w:val="2"/>
      </w:pPr>
      <w:bookmarkStart w:id="11" w:name="_Toc212485305"/>
      <w:r>
        <w:t>Назначение разработки</w:t>
      </w:r>
      <w:bookmarkEnd w:id="11"/>
    </w:p>
    <w:p w14:paraId="6E735761" w14:textId="48760F60" w:rsidR="00BE3F46" w:rsidRPr="00BE3F46" w:rsidRDefault="00BE3F46" w:rsidP="00BE3F46">
      <w:r w:rsidRPr="003A1AB5">
        <w:t>В данном разделе представлены основные сведения о назначении разработки.</w:t>
      </w:r>
    </w:p>
    <w:p w14:paraId="010130B5" w14:textId="5E4984C0" w:rsidR="00A00224" w:rsidRDefault="00A00224" w:rsidP="000E06F3">
      <w:pPr>
        <w:pStyle w:val="3"/>
      </w:pPr>
      <w:bookmarkStart w:id="12" w:name="_Toc212485306"/>
      <w:r>
        <w:t>Функциональное назначение</w:t>
      </w:r>
      <w:bookmarkEnd w:id="12"/>
    </w:p>
    <w:p w14:paraId="47428E7A" w14:textId="298AD5D9" w:rsidR="00F139FC" w:rsidRDefault="00F139FC" w:rsidP="00F139FC">
      <w:r>
        <w:t>Функциональное назначение веб-приложения заключается в автоматизации ключевых процессов планирования и организации туристических маршрутов.</w:t>
      </w:r>
    </w:p>
    <w:p w14:paraId="25048A68" w14:textId="5F60AC52" w:rsidR="003A1AB5" w:rsidRPr="00BE3F46" w:rsidRDefault="00F139FC" w:rsidP="00F139FC">
      <w:r>
        <w:t>Система обеспечивает сбор, обработку и отображение информации о достопримечательностях, объектах инфраструктуры и событиях городов России, а также предоставляет инструменты для построения, редактирования и сохранения индивидуальных маршрутов путешествий с учетом предпочтений пользователя.</w:t>
      </w:r>
    </w:p>
    <w:p w14:paraId="71F9BF52" w14:textId="18506398" w:rsidR="00A00224" w:rsidRDefault="00A00224" w:rsidP="000E06F3">
      <w:pPr>
        <w:pStyle w:val="3"/>
      </w:pPr>
      <w:bookmarkStart w:id="13" w:name="_Toc212485307"/>
      <w:r>
        <w:t>Эксплуатационное назначение</w:t>
      </w:r>
      <w:bookmarkEnd w:id="13"/>
    </w:p>
    <w:p w14:paraId="06E4F057" w14:textId="680C20D3" w:rsidR="00BE3F46" w:rsidRPr="00BE3F46" w:rsidRDefault="00F139FC" w:rsidP="00BE3F46">
      <w:r w:rsidRPr="00F139FC">
        <w:t>Эксплуатационное назначение веб-приложения состоит в том, чтобы предоставить пользователям удобный и централизованный инструмент для планирования путешествий по городам России, автоматизировать процесс поиска достопримечательностей и построения маршрутов, а также повысить качество туристического опыта за счёт получения актуальной информации, оптимизации времени передвижения и возможности индивидуальной настройки маршрутов в соответствии с интересами путешественника.</w:t>
      </w:r>
    </w:p>
    <w:p w14:paraId="41CED6DE" w14:textId="4C397395" w:rsidR="00592879" w:rsidRDefault="00E61B22" w:rsidP="00E61B22">
      <w:pPr>
        <w:pStyle w:val="1"/>
      </w:pPr>
      <w:bookmarkStart w:id="14" w:name="_Toc212485308"/>
      <w:r>
        <w:lastRenderedPageBreak/>
        <w:t>О</w:t>
      </w:r>
      <w:r w:rsidR="00FC6AE0">
        <w:t>писание</w:t>
      </w:r>
      <w:r>
        <w:t xml:space="preserve"> предметной области</w:t>
      </w:r>
      <w:bookmarkEnd w:id="14"/>
    </w:p>
    <w:p w14:paraId="62C02187" w14:textId="16EE08DA" w:rsidR="00F139FC" w:rsidRDefault="00F139FC" w:rsidP="00F139FC">
      <w:r>
        <w:t>Развитие внутреннего и въездного туризма в России требует внедрения цифровых инструментов, обеспечивающих прозрачность, доступность и эффективность планирования путешествий. Одной из ключевых задач в данной сфере является создание единой системы, объединяющей информацию о достопримечательностях, объектах инфраструктуры, культурных мероприятиях и возможных маршрутах передвижения по городам страны.</w:t>
      </w:r>
    </w:p>
    <w:p w14:paraId="5FD1F7BA" w14:textId="372E4E45" w:rsidR="00F139FC" w:rsidRDefault="00F139FC" w:rsidP="00F139FC">
      <w:r>
        <w:t>В настоящее время большинство туристов пользуются разрозненными источниками информации — сайтами, блогами, картами и социальными сетями. Это приводит к дублированию данных, недостатку актуальной информации, трудностям в планировании логистики и временным затратам на составление оптимального маршрута.</w:t>
      </w:r>
    </w:p>
    <w:p w14:paraId="112E3CCC" w14:textId="44394443" w:rsidR="00F139FC" w:rsidRDefault="00F139FC" w:rsidP="00F139FC">
      <w:r>
        <w:t>Основными причинами сложившейся ситуации являются отсутствие единого информационного пространства, объединяющего туристические данные различных регионов, а также недостаточная автоматизация процесса построения маршрутов и персонализации путешествий в зависимости от интересов пользователя.</w:t>
      </w:r>
    </w:p>
    <w:p w14:paraId="4961FCC9" w14:textId="51FA2771" w:rsidR="00F139FC" w:rsidRDefault="00F139FC" w:rsidP="00F139FC">
      <w:r>
        <w:t>Таким образом, возникает противоречие между растущими потребностями путешественников в удобных цифровых решениях для самостоятельного планирования поездок и отсутствием современных технологий, обеспечивающих комплексное построение маршрутов и предоставление достоверной информации в едином интерфейсе.</w:t>
      </w:r>
    </w:p>
    <w:p w14:paraId="538EFDDA" w14:textId="2334CBB7" w:rsidR="00F139FC" w:rsidRDefault="00F139FC" w:rsidP="00F139FC">
      <w:r>
        <w:t>Если разработать веб-приложение, объединяющее функции поиска достопримечательностей, составления маршрутов и взаимодействия с туристической инфраструктурой, это позволит повысить качество туристических услуг, упростить процесс планирования поездок и стимулировать развитие внутреннего туризма в России.</w:t>
      </w:r>
    </w:p>
    <w:p w14:paraId="7F139B4D" w14:textId="77777777" w:rsidR="00F139FC" w:rsidRDefault="00F139FC" w:rsidP="00F139FC">
      <w:r>
        <w:t>Таким образом, создание специализированного веб-приложения для построения маршрутов путешествий по городам России является актуальным и необходимым шагом в развитии современной цифровой туристической среды.</w:t>
      </w:r>
    </w:p>
    <w:p w14:paraId="3CFFACFE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 xml:space="preserve">Первым рассматриваемым аналогом является туристический портал </w:t>
      </w:r>
      <w:proofErr w:type="spellStart"/>
      <w:r w:rsidRPr="00393FCD">
        <w:rPr>
          <w:rFonts w:cs="Times New Roman"/>
          <w:szCs w:val="24"/>
        </w:rPr>
        <w:t>Russia.Travel</w:t>
      </w:r>
      <w:proofErr w:type="spellEnd"/>
      <w:r w:rsidRPr="00393FCD">
        <w:rPr>
          <w:rFonts w:cs="Times New Roman"/>
          <w:szCs w:val="24"/>
        </w:rPr>
        <w:t xml:space="preserve"> — официальный национальный путеводитель по России (</w:t>
      </w:r>
      <w:hyperlink r:id="rId11" w:history="1">
        <w:r w:rsidRPr="00393FCD">
          <w:rPr>
            <w:rStyle w:val="a6"/>
            <w:szCs w:val="24"/>
          </w:rPr>
          <w:t>https://путешествуем.рф/article/gorizonty-rossii-stavropolskiy-kray</w:t>
        </w:r>
      </w:hyperlink>
      <w:r w:rsidRPr="00393FCD">
        <w:rPr>
          <w:rFonts w:cs="Times New Roman"/>
          <w:szCs w:val="24"/>
        </w:rPr>
        <w:t xml:space="preserve">). </w:t>
      </w:r>
    </w:p>
    <w:p w14:paraId="379C4EA9" w14:textId="60DED347" w:rsid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>Сайт содержит маршруты, описания регионов, рекомендации по достопримечательностям и событиям. Особое внимание уделено визуальному контенту и географической навигации.</w:t>
      </w:r>
    </w:p>
    <w:p w14:paraId="5F5C24A1" w14:textId="2653ACE0" w:rsidR="00393FCD" w:rsidRDefault="00393FCD" w:rsidP="00393FCD">
      <w:pPr>
        <w:ind w:firstLine="709"/>
        <w:rPr>
          <w:rFonts w:cs="Times New Roman"/>
          <w:szCs w:val="24"/>
        </w:rPr>
      </w:pPr>
    </w:p>
    <w:p w14:paraId="731BC1BF" w14:textId="1A868F5B" w:rsidR="00393FCD" w:rsidRDefault="00393FCD" w:rsidP="00393FCD">
      <w:pPr>
        <w:ind w:firstLine="709"/>
        <w:rPr>
          <w:rFonts w:cs="Times New Roman"/>
          <w:szCs w:val="24"/>
        </w:rPr>
      </w:pPr>
    </w:p>
    <w:p w14:paraId="37365DC4" w14:textId="4DB74FF9" w:rsidR="00393FCD" w:rsidRDefault="00393FCD" w:rsidP="00393FCD">
      <w:pPr>
        <w:ind w:firstLine="709"/>
        <w:rPr>
          <w:rFonts w:cs="Times New Roman"/>
          <w:szCs w:val="24"/>
        </w:rPr>
      </w:pPr>
    </w:p>
    <w:p w14:paraId="0C83E398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</w:p>
    <w:p w14:paraId="028280B1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lastRenderedPageBreak/>
        <w:t>На рисунке 1 представлен интерфейс сайта Горизонты России.</w:t>
      </w:r>
    </w:p>
    <w:p w14:paraId="638FAADD" w14:textId="77777777" w:rsidR="00393FCD" w:rsidRPr="00393FCD" w:rsidRDefault="00393FCD" w:rsidP="00393FCD">
      <w:pPr>
        <w:ind w:left="270" w:firstLine="14"/>
        <w:jc w:val="center"/>
        <w:rPr>
          <w:rFonts w:cs="Times New Roman"/>
          <w:szCs w:val="24"/>
        </w:rPr>
      </w:pPr>
      <w:r w:rsidRPr="00393FCD">
        <w:rPr>
          <w:rFonts w:cs="Times New Roman"/>
          <w:noProof/>
          <w:szCs w:val="24"/>
        </w:rPr>
        <w:drawing>
          <wp:inline distT="0" distB="0" distL="0" distR="0" wp14:anchorId="2EB88555" wp14:editId="1C685659">
            <wp:extent cx="4560125" cy="22167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350" cy="22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D2B5" w14:textId="77777777" w:rsidR="00393FCD" w:rsidRPr="00393FCD" w:rsidRDefault="00393FCD" w:rsidP="00393FCD">
      <w:pPr>
        <w:ind w:firstLine="709"/>
        <w:jc w:val="center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>Рисунок 1 – Интерфейс сайта Горизонты России.</w:t>
      </w:r>
    </w:p>
    <w:p w14:paraId="63921BE1" w14:textId="77777777" w:rsidR="00393FCD" w:rsidRPr="00393FCD" w:rsidRDefault="00393FCD" w:rsidP="00393FCD">
      <w:pPr>
        <w:ind w:firstLine="709"/>
        <w:rPr>
          <w:rFonts w:cs="Times New Roman"/>
          <w:b/>
          <w:bCs/>
          <w:szCs w:val="24"/>
        </w:rPr>
      </w:pPr>
      <w:r w:rsidRPr="00393FCD">
        <w:rPr>
          <w:rFonts w:cs="Times New Roman"/>
          <w:b/>
          <w:bCs/>
          <w:szCs w:val="24"/>
        </w:rPr>
        <w:t>Достоинства:</w:t>
      </w:r>
    </w:p>
    <w:p w14:paraId="7744746E" w14:textId="77777777" w:rsidR="00393FCD" w:rsidRPr="00393FCD" w:rsidRDefault="00393FCD" w:rsidP="00393FCD">
      <w:pPr>
        <w:pStyle w:val="a0"/>
        <w:ind w:left="0" w:firstLine="851"/>
      </w:pPr>
      <w:r w:rsidRPr="00393FCD">
        <w:t>красочный современный дизайн, ориентированный на визуальное восприятие;</w:t>
      </w:r>
    </w:p>
    <w:p w14:paraId="18339D2B" w14:textId="77777777" w:rsidR="00393FCD" w:rsidRPr="00393FCD" w:rsidRDefault="00393FCD" w:rsidP="00393FCD">
      <w:pPr>
        <w:pStyle w:val="a0"/>
        <w:ind w:left="0" w:firstLine="851"/>
      </w:pPr>
      <w:r w:rsidRPr="00393FCD">
        <w:t>интерактивная карта регионов с удобным фильтром маршрутов;</w:t>
      </w:r>
    </w:p>
    <w:p w14:paraId="0F21422E" w14:textId="77777777" w:rsidR="00393FCD" w:rsidRPr="00393FCD" w:rsidRDefault="00393FCD" w:rsidP="00393FCD">
      <w:pPr>
        <w:pStyle w:val="a0"/>
        <w:ind w:left="0" w:firstLine="851"/>
      </w:pPr>
      <w:r w:rsidRPr="00393FCD">
        <w:t>структурированные описания достопримечательностей и событий;</w:t>
      </w:r>
    </w:p>
    <w:p w14:paraId="09F4A419" w14:textId="77777777" w:rsidR="00393FCD" w:rsidRPr="00393FCD" w:rsidRDefault="00393FCD" w:rsidP="00393FCD">
      <w:pPr>
        <w:ind w:firstLine="709"/>
        <w:rPr>
          <w:rFonts w:cs="Times New Roman"/>
          <w:b/>
          <w:bCs/>
          <w:szCs w:val="24"/>
        </w:rPr>
      </w:pPr>
      <w:r w:rsidRPr="00393FCD">
        <w:rPr>
          <w:rFonts w:cs="Times New Roman"/>
          <w:b/>
          <w:bCs/>
          <w:szCs w:val="24"/>
        </w:rPr>
        <w:t>Недостатки:</w:t>
      </w:r>
    </w:p>
    <w:p w14:paraId="09480E34" w14:textId="77777777" w:rsidR="00393FCD" w:rsidRPr="00393FCD" w:rsidRDefault="00393FCD" w:rsidP="00393FCD">
      <w:pPr>
        <w:pStyle w:val="a0"/>
        <w:ind w:left="0" w:firstLine="851"/>
      </w:pPr>
      <w:r w:rsidRPr="00393FCD">
        <w:t>перегруженность главной страницы визуальными блоками;</w:t>
      </w:r>
    </w:p>
    <w:p w14:paraId="2C55A06E" w14:textId="77777777" w:rsidR="00393FCD" w:rsidRPr="00393FCD" w:rsidRDefault="00393FCD" w:rsidP="00393FCD">
      <w:pPr>
        <w:pStyle w:val="a0"/>
        <w:ind w:left="0" w:firstLine="851"/>
      </w:pPr>
      <w:r w:rsidRPr="00393FCD">
        <w:t>не всегда удобно быстро найти конкретную информацию без карты;</w:t>
      </w:r>
    </w:p>
    <w:p w14:paraId="6BF876FF" w14:textId="77777777" w:rsidR="00393FCD" w:rsidRPr="00393FCD" w:rsidRDefault="00393FCD" w:rsidP="00393FCD">
      <w:pPr>
        <w:pStyle w:val="a0"/>
        <w:ind w:left="0" w:firstLine="851"/>
      </w:pPr>
      <w:r w:rsidRPr="00393FCD">
        <w:t>поиск по сайту ограничен по функционалу;</w:t>
      </w:r>
    </w:p>
    <w:p w14:paraId="35FA0914" w14:textId="77777777" w:rsidR="00393FCD" w:rsidRPr="00393FCD" w:rsidRDefault="00393FCD" w:rsidP="00393FCD">
      <w:pPr>
        <w:pStyle w:val="a0"/>
        <w:ind w:left="0" w:firstLine="851"/>
      </w:pPr>
      <w:r w:rsidRPr="00393FCD">
        <w:t>сложность навигации для пользователей с медленным интернетом.</w:t>
      </w:r>
    </w:p>
    <w:p w14:paraId="543B023B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 xml:space="preserve">Вторым аналогом является сайт путеводитель «Погнали»  — </w:t>
      </w:r>
      <w:hyperlink r:id="rId13" w:history="1">
        <w:r w:rsidRPr="00393FCD">
          <w:rPr>
            <w:rStyle w:val="a6"/>
            <w:szCs w:val="24"/>
          </w:rPr>
          <w:t>https://pgnl.ru/go/restorany-novorossijska/</w:t>
        </w:r>
      </w:hyperlink>
    </w:p>
    <w:p w14:paraId="76D17396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>На рисунке 2 представлен интерфейс сайта Погнали</w:t>
      </w:r>
    </w:p>
    <w:p w14:paraId="5C4C3FBF" w14:textId="77777777" w:rsidR="00393FCD" w:rsidRPr="00393FCD" w:rsidRDefault="00393FCD" w:rsidP="00393FCD">
      <w:pPr>
        <w:ind w:firstLine="0"/>
        <w:jc w:val="center"/>
        <w:rPr>
          <w:rFonts w:cs="Times New Roman"/>
          <w:szCs w:val="24"/>
        </w:rPr>
      </w:pPr>
      <w:r w:rsidRPr="00393FCD">
        <w:rPr>
          <w:rFonts w:cs="Times New Roman"/>
          <w:noProof/>
          <w:szCs w:val="24"/>
        </w:rPr>
        <w:drawing>
          <wp:inline distT="0" distB="0" distL="0" distR="0" wp14:anchorId="6347F555" wp14:editId="43833B34">
            <wp:extent cx="3990109" cy="196052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6382" cy="19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5EC5" w14:textId="77777777" w:rsidR="00393FCD" w:rsidRPr="00393FCD" w:rsidRDefault="00393FCD" w:rsidP="00393FCD">
      <w:pPr>
        <w:ind w:firstLine="709"/>
        <w:jc w:val="center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>Рисунок 2 – Интерфейс сайта Погнали</w:t>
      </w:r>
    </w:p>
    <w:p w14:paraId="64DEAA58" w14:textId="77777777" w:rsidR="00393FCD" w:rsidRPr="00393FCD" w:rsidRDefault="00393FCD" w:rsidP="00393FCD">
      <w:pPr>
        <w:ind w:firstLine="709"/>
        <w:rPr>
          <w:rFonts w:cs="Times New Roman"/>
          <w:b/>
          <w:bCs/>
          <w:szCs w:val="24"/>
        </w:rPr>
      </w:pPr>
      <w:r w:rsidRPr="00393FCD">
        <w:rPr>
          <w:rFonts w:cs="Times New Roman"/>
          <w:b/>
          <w:bCs/>
          <w:szCs w:val="24"/>
        </w:rPr>
        <w:t>Достоинства:</w:t>
      </w:r>
    </w:p>
    <w:p w14:paraId="4D39D8B2" w14:textId="77777777" w:rsidR="00393FCD" w:rsidRPr="00393FCD" w:rsidRDefault="00393FCD" w:rsidP="00393FCD">
      <w:pPr>
        <w:pStyle w:val="a0"/>
        <w:ind w:left="0" w:firstLine="851"/>
      </w:pPr>
      <w:r w:rsidRPr="00393FCD">
        <w:t>наличие отдельных разделов для абитуриентов, студентов, аспирантов и сотрудников;</w:t>
      </w:r>
    </w:p>
    <w:p w14:paraId="3F3AFFA1" w14:textId="77777777" w:rsidR="00393FCD" w:rsidRPr="00393FCD" w:rsidRDefault="00393FCD" w:rsidP="00393FCD">
      <w:pPr>
        <w:pStyle w:val="a0"/>
        <w:ind w:left="0" w:firstLine="851"/>
      </w:pPr>
      <w:r w:rsidRPr="00393FCD">
        <w:lastRenderedPageBreak/>
        <w:t>большая библиотека с доступными маршрутами;</w:t>
      </w:r>
    </w:p>
    <w:p w14:paraId="556D8A98" w14:textId="77777777" w:rsidR="00393FCD" w:rsidRPr="00393FCD" w:rsidRDefault="00393FCD" w:rsidP="00393FCD">
      <w:pPr>
        <w:ind w:firstLine="709"/>
        <w:rPr>
          <w:rFonts w:cs="Times New Roman"/>
          <w:b/>
          <w:bCs/>
          <w:szCs w:val="24"/>
        </w:rPr>
      </w:pPr>
      <w:r w:rsidRPr="00393FCD">
        <w:rPr>
          <w:rFonts w:cs="Times New Roman"/>
          <w:b/>
          <w:bCs/>
          <w:szCs w:val="24"/>
        </w:rPr>
        <w:t>Недостатки:</w:t>
      </w:r>
    </w:p>
    <w:p w14:paraId="666AD184" w14:textId="77777777" w:rsidR="00393FCD" w:rsidRPr="00393FCD" w:rsidRDefault="00393FCD" w:rsidP="00393FCD">
      <w:pPr>
        <w:pStyle w:val="a0"/>
        <w:ind w:left="0" w:firstLine="851"/>
      </w:pPr>
      <w:r w:rsidRPr="00393FCD">
        <w:t>устаревший дизайн и отсутствие качественных изображений;</w:t>
      </w:r>
    </w:p>
    <w:p w14:paraId="2AF4AF2A" w14:textId="77777777" w:rsidR="00393FCD" w:rsidRPr="00393FCD" w:rsidRDefault="00393FCD" w:rsidP="00393FCD">
      <w:pPr>
        <w:pStyle w:val="a0"/>
        <w:ind w:left="0" w:firstLine="851"/>
      </w:pPr>
      <w:r w:rsidRPr="00393FCD">
        <w:t xml:space="preserve">низкая скорость загрузки </w:t>
      </w:r>
      <w:proofErr w:type="gramStart"/>
      <w:r w:rsidRPr="00393FCD">
        <w:t>из за</w:t>
      </w:r>
      <w:proofErr w:type="gramEnd"/>
      <w:r w:rsidRPr="00393FCD">
        <w:t xml:space="preserve"> огромного количества изображений;</w:t>
      </w:r>
    </w:p>
    <w:p w14:paraId="07F09B8E" w14:textId="77777777" w:rsidR="00393FCD" w:rsidRPr="00393FCD" w:rsidRDefault="00393FCD" w:rsidP="00393FCD">
      <w:pPr>
        <w:pStyle w:val="a0"/>
        <w:ind w:left="0" w:firstLine="851"/>
      </w:pPr>
      <w:r w:rsidRPr="00393FCD">
        <w:t>работа на сайте только после оформления подписки.</w:t>
      </w:r>
    </w:p>
    <w:p w14:paraId="348C3A07" w14:textId="77777777" w:rsidR="00393FCD" w:rsidRPr="00393FCD" w:rsidRDefault="00393FCD" w:rsidP="00393FCD">
      <w:pPr>
        <w:rPr>
          <w:rFonts w:cs="Times New Roman"/>
          <w:szCs w:val="24"/>
        </w:rPr>
      </w:pPr>
    </w:p>
    <w:p w14:paraId="029AF52A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>Третьим аналогом является международный сайт-</w:t>
      </w:r>
      <w:proofErr w:type="spellStart"/>
      <w:r w:rsidRPr="00393FCD">
        <w:rPr>
          <w:rFonts w:cs="Times New Roman"/>
          <w:szCs w:val="24"/>
        </w:rPr>
        <w:t>отзовик</w:t>
      </w:r>
      <w:proofErr w:type="spellEnd"/>
      <w:r w:rsidRPr="00393FCD">
        <w:rPr>
          <w:rFonts w:cs="Times New Roman"/>
          <w:szCs w:val="24"/>
        </w:rPr>
        <w:t xml:space="preserve"> </w:t>
      </w:r>
      <w:proofErr w:type="spellStart"/>
      <w:r w:rsidRPr="00393FCD">
        <w:rPr>
          <w:rFonts w:cs="Times New Roman"/>
          <w:szCs w:val="24"/>
        </w:rPr>
        <w:t>Tripadvisor</w:t>
      </w:r>
      <w:proofErr w:type="spellEnd"/>
      <w:r w:rsidRPr="00393FCD">
        <w:rPr>
          <w:rFonts w:cs="Times New Roman"/>
          <w:szCs w:val="24"/>
        </w:rPr>
        <w:t xml:space="preserve"> — </w:t>
      </w:r>
      <w:hyperlink r:id="rId15" w:history="1">
        <w:r w:rsidRPr="00393FCD">
          <w:rPr>
            <w:rStyle w:val="a6"/>
            <w:szCs w:val="24"/>
          </w:rPr>
          <w:t>https://www.tripadvisor.ru/</w:t>
        </w:r>
      </w:hyperlink>
    </w:p>
    <w:p w14:paraId="0DBBFED6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 xml:space="preserve">Данный сайт является одним из ведущих в мире </w:t>
      </w:r>
      <w:proofErr w:type="spellStart"/>
      <w:r w:rsidRPr="00393FCD">
        <w:rPr>
          <w:rFonts w:cs="Times New Roman"/>
          <w:szCs w:val="24"/>
        </w:rPr>
        <w:t>агрегаторов</w:t>
      </w:r>
      <w:proofErr w:type="spellEnd"/>
      <w:r w:rsidRPr="00393FCD">
        <w:rPr>
          <w:rFonts w:cs="Times New Roman"/>
          <w:szCs w:val="24"/>
        </w:rPr>
        <w:t xml:space="preserve"> отзывов о путешествиях, ресторанах, развлечениях и активно используется как платформа для поиска, планирования и бронирования.</w:t>
      </w:r>
    </w:p>
    <w:p w14:paraId="002C2287" w14:textId="77777777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 xml:space="preserve">На рисунке 3 представлен интерфейс сайта </w:t>
      </w:r>
      <w:proofErr w:type="spellStart"/>
      <w:r w:rsidRPr="00393FCD">
        <w:rPr>
          <w:rFonts w:cs="Times New Roman"/>
          <w:szCs w:val="24"/>
        </w:rPr>
        <w:t>Tripadvisor</w:t>
      </w:r>
      <w:proofErr w:type="spellEnd"/>
      <w:r w:rsidRPr="00393FCD">
        <w:rPr>
          <w:rFonts w:cs="Times New Roman"/>
          <w:szCs w:val="24"/>
        </w:rPr>
        <w:t>.</w:t>
      </w:r>
    </w:p>
    <w:p w14:paraId="383543CD" w14:textId="77777777" w:rsidR="00393FCD" w:rsidRPr="00393FCD" w:rsidRDefault="00393FCD" w:rsidP="00393FCD">
      <w:pPr>
        <w:ind w:left="270" w:firstLine="14"/>
        <w:jc w:val="center"/>
        <w:rPr>
          <w:rFonts w:cs="Times New Roman"/>
          <w:szCs w:val="24"/>
        </w:rPr>
      </w:pPr>
      <w:r w:rsidRPr="00393FCD">
        <w:rPr>
          <w:rFonts w:cs="Times New Roman"/>
          <w:noProof/>
          <w:szCs w:val="24"/>
        </w:rPr>
        <w:drawing>
          <wp:inline distT="0" distB="0" distL="0" distR="0" wp14:anchorId="22D548F1" wp14:editId="071B4D2E">
            <wp:extent cx="4521628" cy="220236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7890" cy="22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D022" w14:textId="0A9905E0" w:rsidR="00393FCD" w:rsidRPr="00393FCD" w:rsidRDefault="0043220F" w:rsidP="00393FCD">
      <w:pPr>
        <w:ind w:firstLine="709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3 </w:t>
      </w:r>
      <w:r w:rsidR="00393FCD" w:rsidRPr="00393FCD">
        <w:rPr>
          <w:rFonts w:cs="Times New Roman"/>
          <w:szCs w:val="24"/>
        </w:rPr>
        <w:t xml:space="preserve">– Интерфейс сайта </w:t>
      </w:r>
      <w:proofErr w:type="spellStart"/>
      <w:r w:rsidR="00393FCD" w:rsidRPr="00393FCD">
        <w:rPr>
          <w:rFonts w:cs="Times New Roman"/>
          <w:szCs w:val="24"/>
        </w:rPr>
        <w:t>Tripadvisor</w:t>
      </w:r>
      <w:proofErr w:type="spellEnd"/>
      <w:r w:rsidR="00393FCD" w:rsidRPr="00393FCD">
        <w:rPr>
          <w:rFonts w:cs="Times New Roman"/>
          <w:szCs w:val="24"/>
        </w:rPr>
        <w:t>.</w:t>
      </w:r>
    </w:p>
    <w:p w14:paraId="5F1BAD93" w14:textId="77777777" w:rsidR="00393FCD" w:rsidRPr="00393FCD" w:rsidRDefault="00393FCD" w:rsidP="00393FCD">
      <w:pPr>
        <w:ind w:firstLine="709"/>
        <w:rPr>
          <w:rFonts w:cs="Times New Roman"/>
          <w:b/>
          <w:bCs/>
          <w:szCs w:val="24"/>
        </w:rPr>
      </w:pPr>
      <w:r w:rsidRPr="00393FCD">
        <w:rPr>
          <w:rFonts w:cs="Times New Roman"/>
          <w:b/>
          <w:bCs/>
          <w:szCs w:val="24"/>
        </w:rPr>
        <w:t>Достоинства:</w:t>
      </w:r>
    </w:p>
    <w:p w14:paraId="43DEB8BE" w14:textId="77777777" w:rsidR="00393FCD" w:rsidRPr="00393FCD" w:rsidRDefault="00393FCD" w:rsidP="00393FCD">
      <w:pPr>
        <w:pStyle w:val="a0"/>
        <w:ind w:left="0" w:firstLine="851"/>
      </w:pPr>
      <w:r w:rsidRPr="00393FCD">
        <w:t>Мощная и интуитивно понятная система фильтрации и сортировки заведений (по рейтингу, кухне, цене, расположению и т.д.);</w:t>
      </w:r>
    </w:p>
    <w:p w14:paraId="526230C8" w14:textId="77777777" w:rsidR="00393FCD" w:rsidRPr="00393FCD" w:rsidRDefault="00393FCD" w:rsidP="00393FCD">
      <w:pPr>
        <w:pStyle w:val="a0"/>
        <w:ind w:left="0" w:firstLine="851"/>
      </w:pPr>
      <w:r w:rsidRPr="00393FCD">
        <w:t>Огромная база пользовательских отзывов, фотографий и оценок, формирующая доверие;</w:t>
      </w:r>
    </w:p>
    <w:p w14:paraId="1BF647BE" w14:textId="77777777" w:rsidR="00393FCD" w:rsidRPr="00393FCD" w:rsidRDefault="00393FCD" w:rsidP="00393FCD">
      <w:pPr>
        <w:pStyle w:val="a0"/>
        <w:ind w:left="0" w:firstLine="851"/>
      </w:pPr>
      <w:r w:rsidRPr="00393FCD">
        <w:t>Интеграция с картами и функциями онлайн-бронирования столиков.</w:t>
      </w:r>
    </w:p>
    <w:p w14:paraId="522B0AC1" w14:textId="77777777" w:rsidR="00393FCD" w:rsidRPr="00393FCD" w:rsidRDefault="00393FCD" w:rsidP="00393FCD">
      <w:pPr>
        <w:ind w:firstLine="709"/>
        <w:rPr>
          <w:rFonts w:cs="Times New Roman"/>
          <w:b/>
          <w:bCs/>
          <w:szCs w:val="24"/>
        </w:rPr>
      </w:pPr>
      <w:r w:rsidRPr="00393FCD">
        <w:rPr>
          <w:rFonts w:cs="Times New Roman"/>
          <w:b/>
          <w:bCs/>
          <w:szCs w:val="24"/>
        </w:rPr>
        <w:t>Недостатки:</w:t>
      </w:r>
    </w:p>
    <w:p w14:paraId="584879EF" w14:textId="77777777" w:rsidR="00393FCD" w:rsidRPr="00393FCD" w:rsidRDefault="00393FCD" w:rsidP="00393FCD">
      <w:pPr>
        <w:pStyle w:val="a0"/>
        <w:ind w:left="0" w:firstLine="851"/>
      </w:pPr>
      <w:r w:rsidRPr="00393FCD">
        <w:t>Перегруженность интерфейса информацией и рекламой, что может отвлекать пользователя;</w:t>
      </w:r>
    </w:p>
    <w:p w14:paraId="6F7AAE46" w14:textId="77777777" w:rsidR="00393FCD" w:rsidRPr="00393FCD" w:rsidRDefault="00393FCD" w:rsidP="00393FCD">
      <w:pPr>
        <w:pStyle w:val="a0"/>
        <w:ind w:left="0" w:firstLine="851"/>
      </w:pPr>
      <w:r w:rsidRPr="00393FCD">
        <w:t>Неоднородность качества контента: подробность и полезность отзывов сильно зависят от активности конкретных пользователей;</w:t>
      </w:r>
    </w:p>
    <w:p w14:paraId="2B597651" w14:textId="77777777" w:rsidR="00393FCD" w:rsidRDefault="00393FCD" w:rsidP="00393FCD">
      <w:pPr>
        <w:pStyle w:val="a0"/>
        <w:ind w:left="0" w:firstLine="851"/>
        <w:rPr>
          <w:rFonts w:cs="Times New Roman"/>
          <w:szCs w:val="24"/>
        </w:rPr>
      </w:pPr>
      <w:r w:rsidRPr="00393FCD">
        <w:lastRenderedPageBreak/>
        <w:t xml:space="preserve">Сложность </w:t>
      </w:r>
      <w:proofErr w:type="spellStart"/>
      <w:r w:rsidRPr="00393FCD">
        <w:t>модерации</w:t>
      </w:r>
      <w:proofErr w:type="spellEnd"/>
      <w:r w:rsidRPr="00393FCD">
        <w:t xml:space="preserve"> и возможное несоответствие актуальной информации (например, изменений в меню или часах работы).</w:t>
      </w:r>
    </w:p>
    <w:p w14:paraId="5675141B" w14:textId="7D7923A5" w:rsidR="00393FCD" w:rsidRPr="00393FCD" w:rsidRDefault="00393FCD" w:rsidP="00393FCD">
      <w:pPr>
        <w:ind w:firstLine="709"/>
        <w:rPr>
          <w:rFonts w:cs="Times New Roman"/>
          <w:szCs w:val="24"/>
        </w:rPr>
      </w:pPr>
      <w:r w:rsidRPr="00393FCD">
        <w:rPr>
          <w:rFonts w:cs="Times New Roman"/>
          <w:szCs w:val="24"/>
        </w:rPr>
        <w:t xml:space="preserve">Проведенный анализ туристических платформ выявил ключевые ориентиры для разработки нового веб-ресурса. Успешные аналоги демонстрируют важность баланса между визуальной привлекательностью, как на </w:t>
      </w:r>
      <w:proofErr w:type="spellStart"/>
      <w:r w:rsidRPr="00393FCD">
        <w:rPr>
          <w:rFonts w:cs="Times New Roman"/>
          <w:szCs w:val="24"/>
        </w:rPr>
        <w:t>Russia.Travel</w:t>
      </w:r>
      <w:proofErr w:type="spellEnd"/>
      <w:r w:rsidRPr="00393FCD">
        <w:rPr>
          <w:rFonts w:cs="Times New Roman"/>
          <w:szCs w:val="24"/>
        </w:rPr>
        <w:t xml:space="preserve">, и практичным функционалом </w:t>
      </w:r>
      <w:proofErr w:type="spellStart"/>
      <w:r w:rsidRPr="00393FCD">
        <w:rPr>
          <w:rFonts w:cs="Times New Roman"/>
          <w:szCs w:val="24"/>
        </w:rPr>
        <w:t>TripAdvisor</w:t>
      </w:r>
      <w:proofErr w:type="spellEnd"/>
      <w:r w:rsidRPr="00393FCD">
        <w:rPr>
          <w:rFonts w:cs="Times New Roman"/>
          <w:szCs w:val="24"/>
        </w:rPr>
        <w:t xml:space="preserve"> с его системой фильтров и отзывов. При этом очевидны общие проблемы: перегруженность интерфейса, устаревший дизайн у узкоспециализированных гидов и неоднородность качества контента.</w:t>
      </w:r>
    </w:p>
    <w:p w14:paraId="64912154" w14:textId="77777777" w:rsidR="00393FCD" w:rsidRPr="00393FCD" w:rsidRDefault="00393FCD" w:rsidP="00393FCD">
      <w:pPr>
        <w:ind w:firstLine="709"/>
        <w:rPr>
          <w:szCs w:val="24"/>
        </w:rPr>
      </w:pPr>
      <w:r w:rsidRPr="00393FCD">
        <w:rPr>
          <w:rFonts w:cs="Times New Roman"/>
          <w:szCs w:val="24"/>
        </w:rPr>
        <w:t xml:space="preserve">Учитывая этот опыт, создаваемый ресурс должен сочетать современный </w:t>
      </w:r>
      <w:proofErr w:type="spellStart"/>
      <w:r w:rsidRPr="00393FCD">
        <w:rPr>
          <w:rFonts w:cs="Times New Roman"/>
          <w:szCs w:val="24"/>
        </w:rPr>
        <w:t>визуал</w:t>
      </w:r>
      <w:proofErr w:type="spellEnd"/>
      <w:r w:rsidRPr="00393FCD">
        <w:rPr>
          <w:rFonts w:cs="Times New Roman"/>
          <w:szCs w:val="24"/>
        </w:rPr>
        <w:t xml:space="preserve"> с интуитивной навигацией, мощной системой поиска по категориям и интеграцией с картами. Критически важны продуманная структура контента, обеспечивающая быстрый доступ к информации, и адаптивный дизайн для всех устройств. Такой подход, исключающий недостатки аналогов и объединяющий их лучшие черты, позволит создать удобный и востребованный цифровой продукт для путешественников.</w:t>
      </w:r>
    </w:p>
    <w:p w14:paraId="0C94F046" w14:textId="77777777" w:rsidR="00715FB5" w:rsidRPr="00715FB5" w:rsidRDefault="00715FB5" w:rsidP="00715FB5"/>
    <w:p w14:paraId="2FCB23B5" w14:textId="5F084982" w:rsidR="00715FB5" w:rsidRDefault="00715FB5" w:rsidP="00715FB5"/>
    <w:p w14:paraId="201F2277" w14:textId="77777777" w:rsidR="00715FB5" w:rsidRDefault="00715FB5" w:rsidP="00715FB5"/>
    <w:p w14:paraId="172D9A54" w14:textId="77777777" w:rsidR="00715FB5" w:rsidRDefault="00715FB5" w:rsidP="00715FB5"/>
    <w:p w14:paraId="092F632B" w14:textId="35C344A2" w:rsidR="00E61B22" w:rsidRDefault="00E61B22" w:rsidP="00E61B22">
      <w:pPr>
        <w:pStyle w:val="1"/>
      </w:pPr>
      <w:bookmarkStart w:id="15" w:name="_Toc212485309"/>
      <w:r>
        <w:lastRenderedPageBreak/>
        <w:t>Требования к результатам разработки</w:t>
      </w:r>
      <w:bookmarkEnd w:id="15"/>
    </w:p>
    <w:p w14:paraId="7C7F708A" w14:textId="5178555B" w:rsidR="00BE3F46" w:rsidRPr="00BE3F46" w:rsidRDefault="00BE3F46" w:rsidP="00BE3F46">
      <w:r w:rsidRPr="009B7DCD">
        <w:t>Результаты настоящей разработки должны соответствовать требованиям, которые содержаться в настоящем разделе.</w:t>
      </w:r>
      <w:r>
        <w:t xml:space="preserve"> </w:t>
      </w:r>
    </w:p>
    <w:p w14:paraId="00EA1178" w14:textId="767B3C76" w:rsidR="001D3FB1" w:rsidRDefault="00AA50F6" w:rsidP="00AA50F6">
      <w:pPr>
        <w:pStyle w:val="2"/>
      </w:pPr>
      <w:bookmarkStart w:id="16" w:name="_Toc212485310"/>
      <w:r>
        <w:t>Требования к функци</w:t>
      </w:r>
      <w:r w:rsidR="000E06F3">
        <w:t>ональным характеристикам</w:t>
      </w:r>
      <w:bookmarkEnd w:id="16"/>
    </w:p>
    <w:p w14:paraId="7933E3D9" w14:textId="77777777" w:rsidR="00F139FC" w:rsidRDefault="00F139FC" w:rsidP="00F139FC">
      <w:r>
        <w:t>Веб-приложение для построения маршрутов путешествий по городам России должно обеспечивать следующие функции:</w:t>
      </w:r>
    </w:p>
    <w:p w14:paraId="56B8E2EF" w14:textId="77777777" w:rsidR="00F139FC" w:rsidRDefault="00F139FC" w:rsidP="00F139FC">
      <w:pPr>
        <w:pStyle w:val="a0"/>
        <w:ind w:left="0" w:firstLine="851"/>
      </w:pPr>
      <w:r>
        <w:t>Авторизация пользователя в системе с возможностью входа через учетную запись или социальные сети;</w:t>
      </w:r>
    </w:p>
    <w:p w14:paraId="0DE6C245" w14:textId="77777777" w:rsidR="00F139FC" w:rsidRDefault="00F139FC" w:rsidP="00F139FC">
      <w:pPr>
        <w:pStyle w:val="a0"/>
        <w:ind w:left="0" w:firstLine="851"/>
      </w:pPr>
      <w:r>
        <w:t xml:space="preserve">Просмотр подборки маршрутов в формате </w:t>
      </w:r>
      <w:proofErr w:type="spellStart"/>
      <w:r>
        <w:t>свайпов</w:t>
      </w:r>
      <w:proofErr w:type="spellEnd"/>
      <w:r>
        <w:t xml:space="preserve">, аналогично механике </w:t>
      </w:r>
      <w:proofErr w:type="spellStart"/>
      <w:r>
        <w:t>Tinder</w:t>
      </w:r>
      <w:proofErr w:type="spellEnd"/>
      <w:r>
        <w:t>;</w:t>
      </w:r>
    </w:p>
    <w:p w14:paraId="68B78391" w14:textId="77777777" w:rsidR="00F139FC" w:rsidRDefault="00F139FC" w:rsidP="00F139FC">
      <w:pPr>
        <w:pStyle w:val="a0"/>
        <w:ind w:left="0" w:firstLine="851"/>
      </w:pPr>
      <w:r>
        <w:t>Возможность оценивать маршруты (</w:t>
      </w:r>
      <w:proofErr w:type="spellStart"/>
      <w:r>
        <w:t>лайк</w:t>
      </w:r>
      <w:proofErr w:type="spellEnd"/>
      <w:r>
        <w:t>/</w:t>
      </w:r>
      <w:proofErr w:type="spellStart"/>
      <w:r>
        <w:t>дизлайк</w:t>
      </w:r>
      <w:proofErr w:type="spellEnd"/>
      <w:r>
        <w:t>) для формирования персонализированных рекомендаций;</w:t>
      </w:r>
    </w:p>
    <w:p w14:paraId="633F3BD9" w14:textId="77777777" w:rsidR="00F139FC" w:rsidRDefault="00F139FC" w:rsidP="00F139FC">
      <w:pPr>
        <w:pStyle w:val="a0"/>
        <w:ind w:left="0" w:firstLine="851"/>
      </w:pPr>
      <w:r>
        <w:t>Возможность сохранять понравившиеся маршруты в личный список;</w:t>
      </w:r>
    </w:p>
    <w:p w14:paraId="0BE7DC6F" w14:textId="77777777" w:rsidR="00F139FC" w:rsidRDefault="00F139FC" w:rsidP="00F139FC">
      <w:pPr>
        <w:pStyle w:val="a0"/>
        <w:ind w:left="0" w:firstLine="851"/>
      </w:pPr>
      <w:r>
        <w:t>Создание собственного маршрута с указанием города, достопримечательностей, объектов инфраструктуры и событий;</w:t>
      </w:r>
    </w:p>
    <w:p w14:paraId="590057AE" w14:textId="77777777" w:rsidR="00F139FC" w:rsidRDefault="00F139FC" w:rsidP="00F139FC">
      <w:pPr>
        <w:pStyle w:val="a0"/>
        <w:ind w:left="0" w:firstLine="851"/>
      </w:pPr>
      <w:r>
        <w:t>Редактирование и удаление созданных маршрутов;</w:t>
      </w:r>
    </w:p>
    <w:p w14:paraId="7D308161" w14:textId="77777777" w:rsidR="00F139FC" w:rsidRDefault="00F139FC" w:rsidP="00F139FC">
      <w:pPr>
        <w:pStyle w:val="a0"/>
        <w:ind w:left="0" w:firstLine="851"/>
      </w:pPr>
      <w:r>
        <w:t>Добавление тегов (</w:t>
      </w:r>
      <w:proofErr w:type="gramStart"/>
      <w:r>
        <w:t>например</w:t>
      </w:r>
      <w:proofErr w:type="gramEnd"/>
      <w:r>
        <w:t>: исторический, гастрономический, семейный, активный отдых и т.д.) для классификации маршрутов;</w:t>
      </w:r>
    </w:p>
    <w:p w14:paraId="48E057E7" w14:textId="77777777" w:rsidR="00F139FC" w:rsidRDefault="00F139FC" w:rsidP="00F139FC">
      <w:pPr>
        <w:pStyle w:val="a0"/>
        <w:ind w:left="0" w:firstLine="851"/>
      </w:pPr>
      <w:r>
        <w:t>Фильтрация и поиск маршрутов по тегам, городу, продолжительности и популярности;</w:t>
      </w:r>
    </w:p>
    <w:p w14:paraId="619927E3" w14:textId="77777777" w:rsidR="00F139FC" w:rsidRDefault="00F139FC" w:rsidP="00F139FC">
      <w:pPr>
        <w:pStyle w:val="a0"/>
        <w:ind w:left="0" w:firstLine="851"/>
      </w:pPr>
      <w:r>
        <w:t>Просмотр детальной информации о маршруте (достопримечательности, описание, карта, расстояние, примерное время путешествия);</w:t>
      </w:r>
    </w:p>
    <w:p w14:paraId="4B9C09AE" w14:textId="77777777" w:rsidR="00F139FC" w:rsidRDefault="00F139FC" w:rsidP="00F139FC">
      <w:pPr>
        <w:pStyle w:val="a0"/>
        <w:ind w:left="0" w:firstLine="851"/>
      </w:pPr>
      <w:r>
        <w:t>Возможность просмотра и выбора достопримечательностей на карте с отображением расстояний между ними;</w:t>
      </w:r>
    </w:p>
    <w:p w14:paraId="3C2C265D" w14:textId="77777777" w:rsidR="00F139FC" w:rsidRDefault="00F139FC" w:rsidP="00F139FC">
      <w:pPr>
        <w:pStyle w:val="a0"/>
        <w:ind w:left="0" w:firstLine="851"/>
      </w:pPr>
      <w:r>
        <w:t>Добавление достопримечательностей и мест в избранное;</w:t>
      </w:r>
    </w:p>
    <w:p w14:paraId="04C88293" w14:textId="77777777" w:rsidR="00F139FC" w:rsidRDefault="00F139FC" w:rsidP="00F139FC">
      <w:pPr>
        <w:pStyle w:val="a0"/>
        <w:ind w:left="0" w:firstLine="851"/>
      </w:pPr>
      <w:r>
        <w:t>Возможность делиться маршрутом с другими пользователями через ссылку или социальные сети;</w:t>
      </w:r>
    </w:p>
    <w:p w14:paraId="1B45EB24" w14:textId="77777777" w:rsidR="00F139FC" w:rsidRDefault="00F139FC" w:rsidP="00F139FC">
      <w:pPr>
        <w:pStyle w:val="a0"/>
        <w:ind w:left="0" w:firstLine="851"/>
      </w:pPr>
      <w:r>
        <w:t>Просмотр рейтинга маршрута и отзывов других пользователей;</w:t>
      </w:r>
    </w:p>
    <w:p w14:paraId="645A7E38" w14:textId="77777777" w:rsidR="00F139FC" w:rsidRDefault="00F139FC" w:rsidP="00F139FC">
      <w:pPr>
        <w:pStyle w:val="a0"/>
        <w:ind w:left="0" w:firstLine="851"/>
      </w:pPr>
      <w:r>
        <w:t>Возможность оставлять комментарии и оценки к маршрутам;</w:t>
      </w:r>
    </w:p>
    <w:p w14:paraId="7EA928BF" w14:textId="77777777" w:rsidR="00F139FC" w:rsidRDefault="00F139FC" w:rsidP="00F139FC">
      <w:pPr>
        <w:pStyle w:val="a0"/>
        <w:ind w:left="0" w:firstLine="851"/>
      </w:pPr>
      <w:r>
        <w:t>Автоматическое формирование оптимального маршрута на основе выбранных пользователем точек и предпочтений;</w:t>
      </w:r>
    </w:p>
    <w:p w14:paraId="4BDEC5AF" w14:textId="62B47F2E" w:rsidR="00F139FC" w:rsidRPr="00C16E8B" w:rsidRDefault="00F139FC" w:rsidP="00F139FC">
      <w:pPr>
        <w:pStyle w:val="a0"/>
        <w:ind w:left="0" w:firstLine="851"/>
      </w:pPr>
      <w:r>
        <w:t>Адаптивный интерфейс для корректного отображения на мобильных устройствах и компьютерах.</w:t>
      </w:r>
    </w:p>
    <w:p w14:paraId="1B168C65" w14:textId="149D97AA" w:rsidR="009730DA" w:rsidRDefault="009730DA" w:rsidP="009730DA">
      <w:pPr>
        <w:pStyle w:val="2"/>
      </w:pPr>
      <w:bookmarkStart w:id="17" w:name="_Toc212485311"/>
      <w:r>
        <w:lastRenderedPageBreak/>
        <w:t>Требования к показателям назначения</w:t>
      </w:r>
      <w:bookmarkEnd w:id="17"/>
    </w:p>
    <w:p w14:paraId="20BA8E74" w14:textId="77777777" w:rsidR="00F139FC" w:rsidRPr="00F139FC" w:rsidRDefault="00F139FC" w:rsidP="00F139FC">
      <w:r w:rsidRPr="00F139FC">
        <w:t>Результат настоящей разработки должен соответствовать следующим показателям назначения:</w:t>
      </w:r>
    </w:p>
    <w:p w14:paraId="2FF7B8A8" w14:textId="77777777" w:rsidR="00F139FC" w:rsidRPr="00F139FC" w:rsidRDefault="00F139FC" w:rsidP="00F139FC">
      <w:pPr>
        <w:pStyle w:val="a0"/>
        <w:numPr>
          <w:ilvl w:val="0"/>
          <w:numId w:val="30"/>
        </w:numPr>
        <w:ind w:left="0" w:firstLine="851"/>
      </w:pPr>
      <w:r w:rsidRPr="00F139FC">
        <w:t>Взаимодействие с веб-приложением должно осуществляться одним пользователем за одну сессию;</w:t>
      </w:r>
    </w:p>
    <w:p w14:paraId="4D73C791" w14:textId="77777777" w:rsidR="00F139FC" w:rsidRPr="00F139FC" w:rsidRDefault="00F139FC" w:rsidP="00F139FC">
      <w:pPr>
        <w:pStyle w:val="a0"/>
        <w:numPr>
          <w:ilvl w:val="0"/>
          <w:numId w:val="30"/>
        </w:numPr>
        <w:ind w:left="0" w:firstLine="851"/>
      </w:pPr>
      <w:r w:rsidRPr="00F139FC">
        <w:t>В интерфейсе не должны отображаться внутренние идентификаторы или технические данные из таблиц базы данных;</w:t>
      </w:r>
    </w:p>
    <w:p w14:paraId="6DBBEAE7" w14:textId="77777777" w:rsidR="00F139FC" w:rsidRPr="00F139FC" w:rsidRDefault="00F139FC" w:rsidP="00F139FC">
      <w:pPr>
        <w:pStyle w:val="a0"/>
        <w:numPr>
          <w:ilvl w:val="0"/>
          <w:numId w:val="30"/>
        </w:numPr>
        <w:ind w:left="0" w:firstLine="851"/>
      </w:pPr>
      <w:r w:rsidRPr="00F139FC">
        <w:t>Все элементы интерфейса должны быть интуитивно понятны и ориентированы на конечного пользователя;</w:t>
      </w:r>
    </w:p>
    <w:p w14:paraId="5D2F88F7" w14:textId="77777777" w:rsidR="00F139FC" w:rsidRPr="00F139FC" w:rsidRDefault="00F139FC" w:rsidP="00F139FC">
      <w:pPr>
        <w:pStyle w:val="a0"/>
        <w:numPr>
          <w:ilvl w:val="0"/>
          <w:numId w:val="30"/>
        </w:numPr>
        <w:ind w:left="0" w:firstLine="851"/>
      </w:pPr>
      <w:r w:rsidRPr="00F139FC">
        <w:t>Отображение информации о маршрутах, достопримечательностях и тегах должно осуществляться в удобной и наглядной форме;</w:t>
      </w:r>
    </w:p>
    <w:p w14:paraId="03A65F0D" w14:textId="77777777" w:rsidR="00F139FC" w:rsidRPr="00F139FC" w:rsidRDefault="00F139FC" w:rsidP="00F139FC">
      <w:pPr>
        <w:pStyle w:val="a0"/>
        <w:numPr>
          <w:ilvl w:val="0"/>
          <w:numId w:val="30"/>
        </w:numPr>
        <w:ind w:left="0" w:firstLine="851"/>
      </w:pPr>
      <w:r w:rsidRPr="00F139FC">
        <w:t>Приложение должно обеспечивать корректную работу всех функций независимо от выбранного города или количества маршрутов в базе данных.</w:t>
      </w:r>
    </w:p>
    <w:p w14:paraId="3B4BC2A3" w14:textId="003C8848" w:rsidR="000E06F3" w:rsidRDefault="000E06F3" w:rsidP="000E06F3">
      <w:pPr>
        <w:pStyle w:val="2"/>
      </w:pPr>
      <w:bookmarkStart w:id="18" w:name="_Toc212485312"/>
      <w:r>
        <w:t>Требования к технологическому стеку</w:t>
      </w:r>
      <w:bookmarkEnd w:id="18"/>
    </w:p>
    <w:p w14:paraId="08DEDBC6" w14:textId="722FD87E" w:rsidR="00F139FC" w:rsidRPr="0016227C" w:rsidRDefault="00F139FC" w:rsidP="00F139FC">
      <w:bookmarkStart w:id="19" w:name="_Toc212485313"/>
      <w:r w:rsidRPr="0016227C">
        <w:t xml:space="preserve">Программная платформа </w:t>
      </w:r>
      <w:r w:rsidRPr="0016227C">
        <w:rPr>
          <w:rStyle w:val="afc"/>
        </w:rPr>
        <w:t>«</w:t>
      </w:r>
      <w:r>
        <w:t>Веб-приложение для построения маршрутов путешествий по городам России</w:t>
      </w:r>
      <w:r w:rsidRPr="0016227C">
        <w:rPr>
          <w:rStyle w:val="afc"/>
        </w:rPr>
        <w:t>»</w:t>
      </w:r>
      <w:r w:rsidRPr="0016227C">
        <w:t xml:space="preserve"> должна соответствовать следующему технологическому стеку:</w:t>
      </w:r>
    </w:p>
    <w:p w14:paraId="68A1F020" w14:textId="77777777" w:rsidR="00F139FC" w:rsidRPr="0016227C" w:rsidRDefault="00F139FC" w:rsidP="00F139FC">
      <w:pPr>
        <w:pStyle w:val="a0"/>
        <w:ind w:left="0" w:firstLine="851"/>
      </w:pPr>
      <w:r w:rsidRPr="0016227C">
        <w:rPr>
          <w:bCs/>
        </w:rPr>
        <w:t>Язык программирования:</w:t>
      </w:r>
      <w:r w:rsidRPr="0016227C">
        <w:t xml:space="preserve"> </w:t>
      </w:r>
      <w:proofErr w:type="spellStart"/>
      <w:r w:rsidRPr="0016227C">
        <w:rPr>
          <w:lang w:val="en-US"/>
        </w:rPr>
        <w:t>TypeScript</w:t>
      </w:r>
      <w:proofErr w:type="spellEnd"/>
      <w:r w:rsidRPr="0016227C">
        <w:t xml:space="preserve"> (для </w:t>
      </w:r>
      <w:proofErr w:type="spellStart"/>
      <w:r w:rsidRPr="0016227C">
        <w:t>фронтенд</w:t>
      </w:r>
      <w:proofErr w:type="spellEnd"/>
      <w:r w:rsidRPr="0016227C">
        <w:t>-логики и интерактивных компонентов);</w:t>
      </w:r>
    </w:p>
    <w:p w14:paraId="2785FA7B" w14:textId="77777777" w:rsidR="00F139FC" w:rsidRPr="0016227C" w:rsidRDefault="00F139FC" w:rsidP="00F139FC">
      <w:pPr>
        <w:pStyle w:val="a0"/>
        <w:ind w:left="0" w:firstLine="851"/>
      </w:pPr>
      <w:r w:rsidRPr="0016227C">
        <w:rPr>
          <w:bCs/>
        </w:rPr>
        <w:t>Фреймворк/библиотека:</w:t>
      </w:r>
      <w:r w:rsidRPr="0016227C">
        <w:t xml:space="preserve"> </w:t>
      </w:r>
      <w:r w:rsidRPr="0016227C">
        <w:rPr>
          <w:lang w:val="en-US"/>
        </w:rPr>
        <w:t>React</w:t>
      </w:r>
      <w:r w:rsidRPr="0016227C">
        <w:t xml:space="preserve"> (для построения пользовательского интерфейса и визуализации алгоритмов);</w:t>
      </w:r>
    </w:p>
    <w:p w14:paraId="59E70804" w14:textId="77777777" w:rsidR="00F139FC" w:rsidRPr="0016227C" w:rsidRDefault="00F139FC" w:rsidP="00F139FC">
      <w:pPr>
        <w:pStyle w:val="a0"/>
        <w:ind w:left="0" w:firstLine="851"/>
      </w:pPr>
      <w:r w:rsidRPr="0016227C">
        <w:rPr>
          <w:bCs/>
        </w:rPr>
        <w:t>Стилизация:</w:t>
      </w:r>
      <w:r w:rsidRPr="0016227C">
        <w:t xml:space="preserve"> </w:t>
      </w:r>
      <w:r w:rsidRPr="0016227C">
        <w:rPr>
          <w:lang w:val="en-US"/>
        </w:rPr>
        <w:t>Tailwind</w:t>
      </w:r>
      <w:r w:rsidRPr="0016227C">
        <w:t xml:space="preserve"> </w:t>
      </w:r>
      <w:r w:rsidRPr="0016227C">
        <w:rPr>
          <w:lang w:val="en-US"/>
        </w:rPr>
        <w:t>CSS</w:t>
      </w:r>
      <w:r w:rsidRPr="0016227C">
        <w:t xml:space="preserve"> (для адаптивного и современного интерфейса);</w:t>
      </w:r>
    </w:p>
    <w:p w14:paraId="0CE72318" w14:textId="77777777" w:rsidR="00F139FC" w:rsidRPr="0016227C" w:rsidRDefault="00F139FC" w:rsidP="00F139FC">
      <w:pPr>
        <w:pStyle w:val="a0"/>
        <w:ind w:left="0" w:firstLine="851"/>
      </w:pPr>
      <w:r w:rsidRPr="0016227C">
        <w:rPr>
          <w:bCs/>
        </w:rPr>
        <w:t>База данных:</w:t>
      </w:r>
      <w:r w:rsidRPr="0016227C">
        <w:t xml:space="preserve"> </w:t>
      </w:r>
      <w:r w:rsidRPr="0016227C">
        <w:rPr>
          <w:lang w:val="en-US"/>
        </w:rPr>
        <w:t>PostgreSQL</w:t>
      </w:r>
      <w:r w:rsidRPr="0016227C">
        <w:t xml:space="preserve"> (для хранения прогресса пользователя, результатов тестов и примеров кода);</w:t>
      </w:r>
    </w:p>
    <w:p w14:paraId="403D13F4" w14:textId="77777777" w:rsidR="00F139FC" w:rsidRPr="0016227C" w:rsidRDefault="00F139FC" w:rsidP="00F139FC">
      <w:pPr>
        <w:pStyle w:val="a0"/>
        <w:ind w:left="0" w:firstLine="851"/>
      </w:pPr>
      <w:r w:rsidRPr="0016227C">
        <w:rPr>
          <w:bCs/>
        </w:rPr>
        <w:t>Сборка и управление проектом:</w:t>
      </w:r>
      <w:r w:rsidRPr="0016227C">
        <w:t xml:space="preserve"> </w:t>
      </w:r>
      <w:r w:rsidRPr="0016227C">
        <w:rPr>
          <w:lang w:val="en-US"/>
        </w:rPr>
        <w:t>Bun</w:t>
      </w:r>
      <w:r w:rsidRPr="0016227C">
        <w:t xml:space="preserve"> (для установки зависимостей и сборки проекта).</w:t>
      </w:r>
    </w:p>
    <w:p w14:paraId="565F00AE" w14:textId="27E93BF0" w:rsidR="009730DA" w:rsidRDefault="00AA50F6" w:rsidP="009730DA">
      <w:pPr>
        <w:pStyle w:val="2"/>
      </w:pPr>
      <w:r>
        <w:t>Требования к пользовательскому интерфейсу</w:t>
      </w:r>
      <w:bookmarkEnd w:id="19"/>
    </w:p>
    <w:p w14:paraId="2248D578" w14:textId="5E388AD2" w:rsidR="00BE3F46" w:rsidRDefault="00BE3F46" w:rsidP="00BE3F46">
      <w:r w:rsidRPr="00A06B78">
        <w:t>Пользовательский интерфейс настоящей разработки должен соответствовать требованиям, представленным в настоящем разделе.</w:t>
      </w:r>
    </w:p>
    <w:p w14:paraId="3A327939" w14:textId="6EE8D6DE" w:rsidR="00245576" w:rsidRDefault="00245576" w:rsidP="00BE3F46"/>
    <w:p w14:paraId="7587F6C9" w14:textId="4BD67CFD" w:rsidR="00245576" w:rsidRDefault="00245576" w:rsidP="00BE3F46"/>
    <w:p w14:paraId="7E85C0D6" w14:textId="5AE8942E" w:rsidR="00245576" w:rsidRDefault="00245576" w:rsidP="00BE3F46"/>
    <w:p w14:paraId="27897F41" w14:textId="39B8F97A" w:rsidR="00245576" w:rsidRDefault="00245576" w:rsidP="00BE3F46"/>
    <w:p w14:paraId="0847912B" w14:textId="77777777" w:rsidR="00245576" w:rsidRPr="00A06B78" w:rsidRDefault="00245576" w:rsidP="00BE3F46"/>
    <w:p w14:paraId="5F321DB4" w14:textId="4C021E24" w:rsidR="00BE3F46" w:rsidRDefault="00BE3F46" w:rsidP="00BE3F46">
      <w:r w:rsidRPr="00A06B78">
        <w:lastRenderedPageBreak/>
        <w:t>Прототип экранной формы</w:t>
      </w:r>
      <w:r w:rsidR="004B3A54" w:rsidRPr="00A06B78">
        <w:t xml:space="preserve"> </w:t>
      </w:r>
      <w:r w:rsidR="00A06B78">
        <w:t>авторизации пользователя отображён на рисунке 1</w:t>
      </w:r>
      <w:r w:rsidRPr="00A06B78">
        <w:t>.</w:t>
      </w:r>
    </w:p>
    <w:p w14:paraId="20AA7CAD" w14:textId="6DA09180" w:rsidR="00BE3F46" w:rsidRDefault="00245576" w:rsidP="00A06B78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43FAC67F" wp14:editId="6A6113B2">
            <wp:extent cx="5334000" cy="331225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2501" cy="331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9E90" w14:textId="4344B3E1" w:rsidR="00A06B78" w:rsidRDefault="00A06B78" w:rsidP="00A06B78">
      <w:pPr>
        <w:ind w:firstLine="0"/>
        <w:jc w:val="center"/>
      </w:pPr>
      <w:r>
        <w:t>Рисунок 1 – Прототип экранной формы авторизации пользователя</w:t>
      </w:r>
    </w:p>
    <w:p w14:paraId="7A79B68F" w14:textId="01E3BC17" w:rsidR="00252C4F" w:rsidRDefault="00245576" w:rsidP="00252C4F">
      <w:r>
        <w:t>Кнопка «Войти»</w:t>
      </w:r>
      <w:r w:rsidR="00252C4F">
        <w:t xml:space="preserve"> позволяет системе осуществить проверку на корректность введённых данных. Если данные пользователя корректные, то система переходит на главную страницу пользователя. Если данные пользователя некорректные, то система выведет предупреждение: «Введён неверный логин или пароль».</w:t>
      </w:r>
    </w:p>
    <w:p w14:paraId="70D37980" w14:textId="3288923E" w:rsidR="00252C4F" w:rsidRDefault="00252C4F" w:rsidP="00252C4F">
      <w:r>
        <w:t xml:space="preserve">Далее если пользователь </w:t>
      </w:r>
      <w:r w:rsidR="00245576">
        <w:t>не имеет аккаунт</w:t>
      </w:r>
      <w:r>
        <w:t xml:space="preserve">, </w:t>
      </w:r>
      <w:r w:rsidR="00245576">
        <w:t>ему будет предложено пройти регистрацию, прототип которой</w:t>
      </w:r>
      <w:r>
        <w:t xml:space="preserve"> представлен на рисунке 2.</w:t>
      </w:r>
    </w:p>
    <w:p w14:paraId="4E656BCD" w14:textId="77777777" w:rsidR="00252C4F" w:rsidRDefault="00252C4F" w:rsidP="00252C4F"/>
    <w:p w14:paraId="1B1E3B99" w14:textId="46B80C90" w:rsidR="00252C4F" w:rsidRDefault="00245576" w:rsidP="00252C4F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1DC6CA27" wp14:editId="0A0A5FA6">
            <wp:extent cx="4743450" cy="2930201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6012" cy="29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7622" w14:textId="333961E7" w:rsidR="00252C4F" w:rsidRDefault="00252C4F" w:rsidP="00252C4F">
      <w:pPr>
        <w:ind w:firstLine="0"/>
        <w:jc w:val="center"/>
      </w:pPr>
      <w:r>
        <w:t>Рисун</w:t>
      </w:r>
      <w:r w:rsidR="00245576">
        <w:t>ок 2 – Прототип экранной формы регистрации пользователя</w:t>
      </w:r>
    </w:p>
    <w:p w14:paraId="307B249C" w14:textId="77777777" w:rsidR="00245576" w:rsidRDefault="00245576" w:rsidP="00781870"/>
    <w:p w14:paraId="5D94CBEF" w14:textId="7C1DFE3F" w:rsidR="00245576" w:rsidRDefault="00245576" w:rsidP="00781870">
      <w:r>
        <w:t>После успешной регистрации пользователю будет представлен небольшой тест для того чтобы понять какие маршруты ему подбирать исходя из интересов.</w:t>
      </w:r>
    </w:p>
    <w:p w14:paraId="1A56E7C4" w14:textId="4CBCB5EA" w:rsidR="00781870" w:rsidRDefault="00245576" w:rsidP="00781870">
      <w:r>
        <w:t>П</w:t>
      </w:r>
      <w:r w:rsidR="00643FC0">
        <w:t>рототип</w:t>
      </w:r>
      <w:r>
        <w:t xml:space="preserve"> тестирования представлен на рисунках</w:t>
      </w:r>
      <w:r w:rsidR="00643FC0">
        <w:t xml:space="preserve"> 3</w:t>
      </w:r>
      <w:r>
        <w:t>-5</w:t>
      </w:r>
      <w:r w:rsidR="00643FC0">
        <w:t>.</w:t>
      </w:r>
    </w:p>
    <w:p w14:paraId="6E5C26A2" w14:textId="77777777" w:rsidR="00643FC0" w:rsidRDefault="00643FC0" w:rsidP="00781870"/>
    <w:p w14:paraId="2ED5FCC4" w14:textId="55D83C47" w:rsidR="00252C4F" w:rsidRDefault="00245576" w:rsidP="00245576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638D4296" wp14:editId="6775AFF4">
            <wp:extent cx="4733925" cy="2929420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175" cy="293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8E26" w14:textId="3DCA5484" w:rsidR="00245576" w:rsidRDefault="00643FC0" w:rsidP="00245576">
      <w:pPr>
        <w:ind w:firstLine="0"/>
        <w:jc w:val="center"/>
      </w:pPr>
      <w:r>
        <w:t>Рисунок 3 –</w:t>
      </w:r>
      <w:r w:rsidR="003204BC">
        <w:t xml:space="preserve"> Прототип </w:t>
      </w:r>
      <w:r w:rsidR="00245576">
        <w:t>окна тестирования</w:t>
      </w:r>
    </w:p>
    <w:p w14:paraId="16192964" w14:textId="77777777" w:rsidR="00245576" w:rsidRDefault="00245576" w:rsidP="00245576">
      <w:pPr>
        <w:ind w:firstLine="0"/>
        <w:jc w:val="center"/>
      </w:pPr>
    </w:p>
    <w:p w14:paraId="43AB0A56" w14:textId="70A2A4DC" w:rsidR="00643FC0" w:rsidRDefault="00245576" w:rsidP="00643FC0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15FB906F" wp14:editId="7C811A5A">
            <wp:extent cx="5377217" cy="3306422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131" r="-2131"/>
                    <a:stretch/>
                  </pic:blipFill>
                  <pic:spPr bwMode="auto">
                    <a:xfrm>
                      <a:off x="0" y="0"/>
                      <a:ext cx="5435625" cy="3342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A793F" w14:textId="1CB69BAD" w:rsidR="00643FC0" w:rsidRDefault="00643FC0" w:rsidP="00643FC0">
      <w:pPr>
        <w:ind w:firstLine="0"/>
        <w:jc w:val="center"/>
      </w:pPr>
      <w:r>
        <w:t xml:space="preserve">Рисунок 4 – </w:t>
      </w:r>
      <w:r w:rsidRPr="00643FC0">
        <w:t xml:space="preserve">Прототип </w:t>
      </w:r>
      <w:r w:rsidR="00245576">
        <w:t>окна тестирования</w:t>
      </w:r>
    </w:p>
    <w:p w14:paraId="4BCB0F07" w14:textId="7A02352F" w:rsidR="003204BC" w:rsidRDefault="00245576" w:rsidP="003204BC">
      <w:pPr>
        <w:ind w:firstLine="0"/>
        <w:jc w:val="center"/>
      </w:pPr>
      <w:r w:rsidRPr="00245576">
        <w:rPr>
          <w:noProof/>
        </w:rPr>
        <w:lastRenderedPageBreak/>
        <w:drawing>
          <wp:inline distT="0" distB="0" distL="0" distR="0" wp14:anchorId="41BF3B1E" wp14:editId="0455D529">
            <wp:extent cx="5036024" cy="311241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960" cy="3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B9EC" w14:textId="114B46A1" w:rsidR="003204BC" w:rsidRDefault="003204BC" w:rsidP="003204BC">
      <w:pPr>
        <w:ind w:firstLine="0"/>
        <w:jc w:val="center"/>
      </w:pPr>
      <w:r>
        <w:t xml:space="preserve">Рисунок 5 – Прототип </w:t>
      </w:r>
      <w:r w:rsidR="00245576">
        <w:t>окна тестирования</w:t>
      </w:r>
    </w:p>
    <w:p w14:paraId="3D3DB26A" w14:textId="02D5F9DA" w:rsidR="001946FC" w:rsidRDefault="00245576" w:rsidP="001946FC">
      <w:pPr>
        <w:jc w:val="left"/>
      </w:pPr>
      <w:r>
        <w:t>После прохождения тестирования пользователю открывается страница редактирования аккаунта</w:t>
      </w:r>
    </w:p>
    <w:p w14:paraId="04C87942" w14:textId="0DC8EC28" w:rsidR="001946FC" w:rsidRDefault="001946FC" w:rsidP="001946FC">
      <w:pPr>
        <w:jc w:val="left"/>
      </w:pPr>
      <w:r>
        <w:t xml:space="preserve">Прототип экранной формы окна </w:t>
      </w:r>
      <w:r w:rsidR="00245576">
        <w:t>редактирования аккаунта</w:t>
      </w:r>
      <w:r>
        <w:t xml:space="preserve"> представлен на рисунке 6.</w:t>
      </w:r>
    </w:p>
    <w:p w14:paraId="7F202FBE" w14:textId="48DDD029" w:rsidR="001946FC" w:rsidRDefault="00245576" w:rsidP="001946FC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00878CDD" wp14:editId="73019148">
            <wp:extent cx="4367284" cy="2683280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6968" cy="26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E204" w14:textId="75B67150" w:rsidR="001946FC" w:rsidRPr="001946FC" w:rsidRDefault="001946FC" w:rsidP="001946FC">
      <w:pPr>
        <w:ind w:firstLine="0"/>
        <w:jc w:val="center"/>
      </w:pPr>
      <w:r>
        <w:t xml:space="preserve">Рисунок 6 – </w:t>
      </w:r>
      <w:r w:rsidRPr="001946FC">
        <w:t>Прототип экранной формы окна посещаемости для студента</w:t>
      </w:r>
    </w:p>
    <w:p w14:paraId="1C3258FE" w14:textId="37D91F40" w:rsidR="001946FC" w:rsidRDefault="00245576" w:rsidP="001946FC">
      <w:r>
        <w:t>При нажатии в навигации кнопки создания открывается окно создания маршрута</w:t>
      </w:r>
    </w:p>
    <w:p w14:paraId="1F90B165" w14:textId="4B387D95" w:rsidR="00245576" w:rsidRDefault="00245576" w:rsidP="001946FC"/>
    <w:p w14:paraId="51368D27" w14:textId="77DB32DC" w:rsidR="00245576" w:rsidRDefault="00245576" w:rsidP="001946FC"/>
    <w:p w14:paraId="2F3B2174" w14:textId="0956F065" w:rsidR="00245576" w:rsidRDefault="00245576" w:rsidP="001946FC"/>
    <w:p w14:paraId="6750FFCC" w14:textId="78E8B15E" w:rsidR="00245576" w:rsidRDefault="00245576" w:rsidP="001946FC"/>
    <w:p w14:paraId="11E950B2" w14:textId="0567AAFF" w:rsidR="00245576" w:rsidRDefault="00245576" w:rsidP="001946FC"/>
    <w:p w14:paraId="7517AB23" w14:textId="77777777" w:rsidR="00245576" w:rsidRDefault="00245576" w:rsidP="001946FC"/>
    <w:p w14:paraId="722C0334" w14:textId="6545FBE9" w:rsidR="00C74CA5" w:rsidRDefault="00C74CA5" w:rsidP="00245576">
      <w:r>
        <w:lastRenderedPageBreak/>
        <w:t xml:space="preserve">Прототип экранной формы окна </w:t>
      </w:r>
      <w:r w:rsidR="00245576">
        <w:t>создания маршрута</w:t>
      </w:r>
      <w:r>
        <w:t xml:space="preserve"> представлен на рисунке 7.</w:t>
      </w:r>
    </w:p>
    <w:p w14:paraId="4C931F67" w14:textId="77777777" w:rsidR="00C74CA5" w:rsidRDefault="00C74CA5" w:rsidP="00C74CA5">
      <w:pPr>
        <w:ind w:firstLine="0"/>
        <w:jc w:val="center"/>
      </w:pPr>
    </w:p>
    <w:p w14:paraId="6E137509" w14:textId="2F45C4E0" w:rsidR="00C74CA5" w:rsidRDefault="00245576" w:rsidP="00C74CA5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229E95ED" wp14:editId="1E74B93D">
            <wp:extent cx="5145206" cy="3174852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1479" cy="317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B866" w14:textId="326D7F13" w:rsidR="00C74CA5" w:rsidRPr="00C74CA5" w:rsidRDefault="00C74CA5" w:rsidP="00C74CA5">
      <w:pPr>
        <w:ind w:firstLine="0"/>
        <w:jc w:val="center"/>
      </w:pPr>
      <w:r>
        <w:t xml:space="preserve">Рисунок 7 – </w:t>
      </w:r>
      <w:r w:rsidRPr="00C74CA5">
        <w:t xml:space="preserve">Прототип экранной формы окна </w:t>
      </w:r>
      <w:r w:rsidR="00245576">
        <w:t>создания маршрута</w:t>
      </w:r>
    </w:p>
    <w:p w14:paraId="5C948F48" w14:textId="77D7FB1C" w:rsidR="00FE2A0D" w:rsidRDefault="00245576" w:rsidP="00643FC0">
      <w:r>
        <w:t xml:space="preserve">Для добавления адреса </w:t>
      </w:r>
      <w:r w:rsidR="00393FCD">
        <w:t>создана отдельна</w:t>
      </w:r>
      <w:r>
        <w:t xml:space="preserve"> </w:t>
      </w:r>
      <w:proofErr w:type="gramStart"/>
      <w:r>
        <w:t>экранная форма</w:t>
      </w:r>
      <w:proofErr w:type="gramEnd"/>
      <w:r>
        <w:t xml:space="preserve"> </w:t>
      </w:r>
      <w:r w:rsidR="00393FCD">
        <w:t>которая представлена на рисунке 8.</w:t>
      </w:r>
    </w:p>
    <w:p w14:paraId="1CA83A42" w14:textId="765265B3" w:rsidR="00EF19C7" w:rsidRDefault="00393FCD" w:rsidP="00EF19C7">
      <w:pPr>
        <w:ind w:firstLine="0"/>
        <w:jc w:val="center"/>
      </w:pPr>
      <w:r w:rsidRPr="00393FCD">
        <w:rPr>
          <w:noProof/>
        </w:rPr>
        <w:drawing>
          <wp:inline distT="0" distB="0" distL="0" distR="0" wp14:anchorId="521479D0" wp14:editId="35AB859C">
            <wp:extent cx="5702061" cy="3524047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7953" cy="35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9670" w14:textId="17EB3B48" w:rsidR="00FE2A0D" w:rsidRDefault="00FE2A0D" w:rsidP="00EF19C7">
      <w:pPr>
        <w:ind w:firstLine="0"/>
        <w:jc w:val="center"/>
      </w:pPr>
      <w:r>
        <w:t xml:space="preserve">Рисунок 8 – </w:t>
      </w:r>
      <w:r w:rsidR="00586C44">
        <w:t>Прототип модального окна</w:t>
      </w:r>
      <w:r>
        <w:t xml:space="preserve"> при </w:t>
      </w:r>
      <w:r w:rsidR="00393FCD">
        <w:t>добавлении адреса</w:t>
      </w:r>
    </w:p>
    <w:p w14:paraId="364DFCAB" w14:textId="26852DF1" w:rsidR="00393FCD" w:rsidRDefault="00393FCD" w:rsidP="00EF19C7">
      <w:pPr>
        <w:ind w:firstLine="0"/>
        <w:jc w:val="center"/>
      </w:pPr>
    </w:p>
    <w:p w14:paraId="5E403783" w14:textId="0547266D" w:rsidR="00393FCD" w:rsidRDefault="00393FCD" w:rsidP="00EF19C7">
      <w:pPr>
        <w:ind w:firstLine="0"/>
        <w:jc w:val="center"/>
      </w:pPr>
    </w:p>
    <w:p w14:paraId="1599E204" w14:textId="77777777" w:rsidR="00393FCD" w:rsidRDefault="00393FCD" w:rsidP="00EF19C7">
      <w:pPr>
        <w:ind w:firstLine="0"/>
        <w:jc w:val="center"/>
      </w:pPr>
    </w:p>
    <w:p w14:paraId="135F2EFD" w14:textId="2A2623C5" w:rsidR="00FE2A0D" w:rsidRDefault="00FE2A0D" w:rsidP="00FE2A0D">
      <w:r>
        <w:lastRenderedPageBreak/>
        <w:t xml:space="preserve">На рисунке 9 представлен прототип экранной формы </w:t>
      </w:r>
      <w:r w:rsidR="00393FCD">
        <w:t>ленты по поиску маршрута</w:t>
      </w:r>
      <w:r>
        <w:t>.</w:t>
      </w:r>
    </w:p>
    <w:p w14:paraId="177DAC3A" w14:textId="467306BF" w:rsidR="00FE2A0D" w:rsidRDefault="00393FCD" w:rsidP="00FE2A0D">
      <w:pPr>
        <w:ind w:firstLine="0"/>
        <w:jc w:val="center"/>
      </w:pPr>
      <w:r w:rsidRPr="00393FCD">
        <w:rPr>
          <w:noProof/>
        </w:rPr>
        <w:drawing>
          <wp:inline distT="0" distB="0" distL="0" distR="0" wp14:anchorId="45D6AC3F" wp14:editId="16E5F40A">
            <wp:extent cx="5926347" cy="36388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108" cy="364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C080" w14:textId="25EA5187" w:rsidR="00FE2A0D" w:rsidRDefault="00FE2A0D" w:rsidP="00FE2A0D">
      <w:pPr>
        <w:ind w:firstLine="0"/>
        <w:jc w:val="center"/>
      </w:pPr>
      <w:r>
        <w:t xml:space="preserve">Рисунок 9 – Прототип </w:t>
      </w:r>
      <w:r w:rsidR="00393FCD">
        <w:t>экранной формы ленты по поиску маршрута</w:t>
      </w:r>
    </w:p>
    <w:p w14:paraId="3EBD447A" w14:textId="78AF9D8A" w:rsidR="00295D9C" w:rsidRDefault="00295D9C" w:rsidP="00295D9C">
      <w:pPr>
        <w:pStyle w:val="2"/>
      </w:pPr>
      <w:bookmarkStart w:id="20" w:name="_Toc212485314"/>
      <w:r>
        <w:t>Требования к видам обеспечения</w:t>
      </w:r>
      <w:bookmarkEnd w:id="20"/>
    </w:p>
    <w:p w14:paraId="0228CECA" w14:textId="0C27CD0E" w:rsidR="00BE3F46" w:rsidRPr="00BE3F46" w:rsidRDefault="00BE3F46" w:rsidP="00BE3F46">
      <w:r>
        <w:t>В данном подразделе представлены требования к видам обеспечения настоящей разработки.</w:t>
      </w:r>
    </w:p>
    <w:p w14:paraId="607098D9" w14:textId="27F7EFE5" w:rsidR="00295D9C" w:rsidRPr="00D42396" w:rsidRDefault="00256697" w:rsidP="00256697">
      <w:pPr>
        <w:pStyle w:val="3"/>
      </w:pPr>
      <w:bookmarkStart w:id="21" w:name="_Toc212485315"/>
      <w:r w:rsidRPr="00D42396">
        <w:t>Требования к математическому обеспечению</w:t>
      </w:r>
      <w:bookmarkEnd w:id="21"/>
    </w:p>
    <w:p w14:paraId="04C7374B" w14:textId="77777777" w:rsidR="00F139FC" w:rsidRPr="00F139FC" w:rsidRDefault="00F139FC" w:rsidP="00F139FC">
      <w:r w:rsidRPr="00F139FC">
        <w:t>Результат настоящей разработки должен соответствовать требованиям к математическому обеспечению, указанным ниже:</w:t>
      </w:r>
    </w:p>
    <w:p w14:paraId="69A0E7C0" w14:textId="77777777" w:rsidR="00F139FC" w:rsidRPr="00F139FC" w:rsidRDefault="00F139FC" w:rsidP="00F139FC">
      <w:pPr>
        <w:pStyle w:val="a0"/>
        <w:ind w:left="0" w:firstLine="851"/>
      </w:pPr>
      <w:r w:rsidRPr="00F139FC">
        <w:t xml:space="preserve">Расчет общей протяженности маршрута должен осуществляться по формуле: L = </w:t>
      </w:r>
      <w:proofErr w:type="spellStart"/>
      <w:r w:rsidRPr="00F139FC">
        <w:t>ΣDi</w:t>
      </w:r>
      <w:proofErr w:type="spellEnd"/>
      <w:r w:rsidRPr="00F139FC">
        <w:t xml:space="preserve">, где L – общая длина маршрута, </w:t>
      </w:r>
      <w:proofErr w:type="spellStart"/>
      <w:r w:rsidRPr="00F139FC">
        <w:t>Di</w:t>
      </w:r>
      <w:proofErr w:type="spellEnd"/>
      <w:r w:rsidRPr="00F139FC">
        <w:t xml:space="preserve"> – расстояние между соседними точками маршрута;</w:t>
      </w:r>
    </w:p>
    <w:p w14:paraId="5CE790BB" w14:textId="77777777" w:rsidR="00F139FC" w:rsidRPr="00F139FC" w:rsidRDefault="00F139FC" w:rsidP="00F139FC">
      <w:pPr>
        <w:pStyle w:val="a0"/>
        <w:ind w:left="0" w:firstLine="851"/>
      </w:pPr>
      <w:r w:rsidRPr="00F139FC">
        <w:t xml:space="preserve">Расчет общего времени путешествия должен осуществляться по формуле: T = </w:t>
      </w:r>
      <w:proofErr w:type="gramStart"/>
      <w:r w:rsidRPr="00F139FC">
        <w:t>Σ(</w:t>
      </w:r>
      <w:proofErr w:type="spellStart"/>
      <w:proofErr w:type="gramEnd"/>
      <w:r w:rsidRPr="00F139FC">
        <w:t>Di</w:t>
      </w:r>
      <w:proofErr w:type="spellEnd"/>
      <w:r w:rsidRPr="00F139FC">
        <w:t xml:space="preserve"> / </w:t>
      </w:r>
      <w:proofErr w:type="spellStart"/>
      <w:r w:rsidRPr="00F139FC">
        <w:t>Vср</w:t>
      </w:r>
      <w:proofErr w:type="spellEnd"/>
      <w:r w:rsidRPr="00F139FC">
        <w:t xml:space="preserve">) + </w:t>
      </w:r>
      <w:proofErr w:type="spellStart"/>
      <w:r w:rsidRPr="00F139FC">
        <w:t>ΣTi</w:t>
      </w:r>
      <w:proofErr w:type="spellEnd"/>
      <w:r w:rsidRPr="00F139FC">
        <w:t xml:space="preserve">, где T – общее время маршрута, </w:t>
      </w:r>
      <w:proofErr w:type="spellStart"/>
      <w:r w:rsidRPr="00F139FC">
        <w:t>Di</w:t>
      </w:r>
      <w:proofErr w:type="spellEnd"/>
      <w:r w:rsidRPr="00F139FC">
        <w:t xml:space="preserve"> – расстояние между точками, </w:t>
      </w:r>
      <w:proofErr w:type="spellStart"/>
      <w:r w:rsidRPr="00F139FC">
        <w:t>Vср</w:t>
      </w:r>
      <w:proofErr w:type="spellEnd"/>
      <w:r w:rsidRPr="00F139FC">
        <w:t xml:space="preserve"> – средняя скорость передвижения, </w:t>
      </w:r>
      <w:proofErr w:type="spellStart"/>
      <w:r w:rsidRPr="00F139FC">
        <w:t>Ti</w:t>
      </w:r>
      <w:proofErr w:type="spellEnd"/>
      <w:r w:rsidRPr="00F139FC">
        <w:t xml:space="preserve"> – время, затрачиваемое на осмотр достопримечательностей;</w:t>
      </w:r>
    </w:p>
    <w:p w14:paraId="3AA849EC" w14:textId="77777777" w:rsidR="00F139FC" w:rsidRPr="00F139FC" w:rsidRDefault="00F139FC" w:rsidP="00F139FC">
      <w:pPr>
        <w:pStyle w:val="a0"/>
        <w:ind w:left="0" w:firstLine="851"/>
      </w:pPr>
      <w:r w:rsidRPr="00F139FC">
        <w:t>Расчет рейтинга маршрута должен осуществляться по формуле: R = (ΣО / N), где R – средний рейтинг маршрута, ΣО – сумма всех оценок пользователей, N – количество оставленных оценок;</w:t>
      </w:r>
    </w:p>
    <w:p w14:paraId="6528C377" w14:textId="77777777" w:rsidR="00F139FC" w:rsidRPr="00F139FC" w:rsidRDefault="00F139FC" w:rsidP="00F139FC">
      <w:pPr>
        <w:pStyle w:val="a0"/>
        <w:ind w:left="0" w:firstLine="851"/>
      </w:pPr>
      <w:r w:rsidRPr="00F139FC">
        <w:t xml:space="preserve">Оптимизация маршрута по расстоянию должна основываться на минимизации функции: </w:t>
      </w:r>
      <w:proofErr w:type="spellStart"/>
      <w:r w:rsidRPr="00F139FC">
        <w:t>min</w:t>
      </w:r>
      <w:proofErr w:type="spellEnd"/>
      <w:r w:rsidRPr="00F139FC">
        <w:t xml:space="preserve"> </w:t>
      </w:r>
      <w:proofErr w:type="spellStart"/>
      <w:r w:rsidRPr="00F139FC">
        <w:t>ΣDi</w:t>
      </w:r>
      <w:proofErr w:type="spellEnd"/>
      <w:r w:rsidRPr="00F139FC">
        <w:t xml:space="preserve">, где </w:t>
      </w:r>
      <w:proofErr w:type="spellStart"/>
      <w:r w:rsidRPr="00F139FC">
        <w:t>Di</w:t>
      </w:r>
      <w:proofErr w:type="spellEnd"/>
      <w:r w:rsidRPr="00F139FC">
        <w:t xml:space="preserve"> – расстояние между выбранными точками маршрута.</w:t>
      </w:r>
    </w:p>
    <w:p w14:paraId="2B1FFEE1" w14:textId="392A99C2" w:rsidR="00256697" w:rsidRDefault="00256697" w:rsidP="00256697">
      <w:pPr>
        <w:pStyle w:val="3"/>
      </w:pPr>
      <w:bookmarkStart w:id="22" w:name="_Toc212485316"/>
      <w:r>
        <w:lastRenderedPageBreak/>
        <w:t>Требования к информационному обеспечению</w:t>
      </w:r>
      <w:bookmarkEnd w:id="22"/>
    </w:p>
    <w:p w14:paraId="314638CF" w14:textId="64801276" w:rsidR="00BE3F46" w:rsidRPr="00BE3F46" w:rsidRDefault="00BE3F46" w:rsidP="00BE3F46">
      <w:r w:rsidRPr="007F4C57">
        <w:t>В данном подразделе представлены требования к информационному обеспечению настоящей разработки.</w:t>
      </w:r>
    </w:p>
    <w:p w14:paraId="313B46E9" w14:textId="4C09EDC2" w:rsidR="00E208B0" w:rsidRDefault="001F61FC" w:rsidP="001F61FC">
      <w:pPr>
        <w:pStyle w:val="4"/>
      </w:pPr>
      <w:r>
        <w:t>Требования к форматам хранения данных</w:t>
      </w:r>
    </w:p>
    <w:p w14:paraId="3FC645E2" w14:textId="77777777" w:rsidR="00F139FC" w:rsidRDefault="00F139FC" w:rsidP="00F139FC">
      <w:r>
        <w:t xml:space="preserve">Данные должны храниться в структурированно организованном виде с использованием реляционной СУБД </w:t>
      </w:r>
      <w:proofErr w:type="spellStart"/>
      <w:r>
        <w:t>PostgreSQL</w:t>
      </w:r>
      <w:proofErr w:type="spellEnd"/>
      <w:r>
        <w:t xml:space="preserve"> (рекомендуется включить расширение </w:t>
      </w:r>
      <w:proofErr w:type="spellStart"/>
      <w:r>
        <w:t>PostGIS</w:t>
      </w:r>
      <w:proofErr w:type="spellEnd"/>
      <w:r>
        <w:t xml:space="preserve"> для работы с геометрическими данными). Все сущности необходимо организовать в таблицы с чётко определёнными типами данных для каждой колонки (например, целые числа для идентификаторов, </w:t>
      </w:r>
      <w:proofErr w:type="spellStart"/>
      <w:r>
        <w:t>timestamptz</w:t>
      </w:r>
      <w:proofErr w:type="spellEnd"/>
      <w:r>
        <w:t xml:space="preserve"> для меток времени, </w:t>
      </w:r>
      <w:proofErr w:type="spellStart"/>
      <w:r>
        <w:t>varchar</w:t>
      </w:r>
      <w:proofErr w:type="spellEnd"/>
      <w:r>
        <w:t>/</w:t>
      </w:r>
      <w:proofErr w:type="spellStart"/>
      <w:r>
        <w:t>text</w:t>
      </w:r>
      <w:proofErr w:type="spellEnd"/>
      <w:r>
        <w:t xml:space="preserve"> для текстовых полей, </w:t>
      </w:r>
      <w:proofErr w:type="spellStart"/>
      <w:r>
        <w:t>geometry</w:t>
      </w:r>
      <w:proofErr w:type="spellEnd"/>
      <w:r>
        <w:t xml:space="preserve">/GEOGRAPHY для координат). </w:t>
      </w:r>
    </w:p>
    <w:p w14:paraId="2FEA3AC4" w14:textId="77777777" w:rsidR="00F139FC" w:rsidRDefault="00F139FC" w:rsidP="00F139FC">
      <w:r>
        <w:t xml:space="preserve">Каждая таблица должна иметь первичный ключ (уникальный идентификатор), а взаимосвязи между таблицами реализовываться через внешние ключи для обеспечения ссылочной целостности (например, пользователи — маршруты — точки маршрута — теги). Для полей с изменяемыми или </w:t>
      </w:r>
      <w:proofErr w:type="spellStart"/>
      <w:r>
        <w:t>полуструктурированными</w:t>
      </w:r>
      <w:proofErr w:type="spellEnd"/>
      <w:r>
        <w:t xml:space="preserve"> данными (метаданные маршрута, параметры поиска, дополнительные атрибуты) допускается использование JSONB. </w:t>
      </w:r>
    </w:p>
    <w:p w14:paraId="46470D89" w14:textId="59ABD3D3" w:rsidR="00F139FC" w:rsidRDefault="00F139FC" w:rsidP="00F139FC">
      <w:r>
        <w:t xml:space="preserve">Для повышения производительности следует предусмотреть индексы по часто фильтруемым полям (включая пространственные индексы для </w:t>
      </w:r>
      <w:proofErr w:type="spellStart"/>
      <w:r>
        <w:t>геоданных</w:t>
      </w:r>
      <w:proofErr w:type="spellEnd"/>
      <w:r>
        <w:t xml:space="preserve">), ограничения целостности (NOT NULL, UNIQUE, CHECK), а также механизмы </w:t>
      </w:r>
      <w:proofErr w:type="spellStart"/>
      <w:r>
        <w:t>версионирования</w:t>
      </w:r>
      <w:proofErr w:type="spellEnd"/>
      <w:r>
        <w:t xml:space="preserve"> или метки времени для отслеживания изменений. Необходимо обеспечить безопасное хранение пользовательских файлов (ссылки/метаданные в БД, сами файлы — в объектном хранилище), продумать миграции схемы и резервное копирование БД.</w:t>
      </w:r>
    </w:p>
    <w:p w14:paraId="40B3731E" w14:textId="77777777" w:rsidR="00F139FC" w:rsidRPr="00F139FC" w:rsidRDefault="00F139FC" w:rsidP="00BE3F46"/>
    <w:p w14:paraId="182D3338" w14:textId="25F2FABF" w:rsidR="001F61FC" w:rsidRDefault="008239DB" w:rsidP="008239DB">
      <w:pPr>
        <w:pStyle w:val="4"/>
      </w:pPr>
      <w:r>
        <w:t>Требования к лингвистическому обеспечению</w:t>
      </w:r>
    </w:p>
    <w:p w14:paraId="758A4108" w14:textId="1E7BA4F6" w:rsidR="00BE3F46" w:rsidRPr="00BE3F46" w:rsidRDefault="00BE3F46" w:rsidP="00BE3F46">
      <w:r w:rsidRPr="00915FE6">
        <w:t xml:space="preserve">В интерфейсе </w:t>
      </w:r>
      <w:r w:rsidR="00915FE6" w:rsidRPr="00915FE6">
        <w:t>программной платформы для мониторинга посещаемости занятий и контроля выполнения практических работ</w:t>
      </w:r>
      <w:r w:rsidRPr="00915FE6">
        <w:t xml:space="preserve"> должен использоваться русский язык.</w:t>
      </w:r>
    </w:p>
    <w:p w14:paraId="02ABA6DD" w14:textId="00D8ACCC" w:rsidR="008239DB" w:rsidRDefault="004A0E13" w:rsidP="004A0E13">
      <w:pPr>
        <w:pStyle w:val="3"/>
      </w:pPr>
      <w:bookmarkStart w:id="23" w:name="_Toc212485317"/>
      <w:r>
        <w:t>Требования к метрологическому обеспечению</w:t>
      </w:r>
      <w:bookmarkEnd w:id="23"/>
    </w:p>
    <w:p w14:paraId="1369AE1B" w14:textId="563C9991" w:rsidR="00BE3F46" w:rsidRPr="00BE3F46" w:rsidRDefault="00BE3F46" w:rsidP="00BE3F46">
      <w:r>
        <w:t>Требования к метрологическому обеспечению в настоящей разработке не предъявляются.</w:t>
      </w:r>
    </w:p>
    <w:p w14:paraId="25230B1D" w14:textId="3A768238" w:rsidR="004A0E13" w:rsidRDefault="004A0E13" w:rsidP="009730DA">
      <w:pPr>
        <w:pStyle w:val="3"/>
      </w:pPr>
      <w:bookmarkStart w:id="24" w:name="_Toc212485318"/>
      <w:r>
        <w:lastRenderedPageBreak/>
        <w:t>Требования к техническому обеспечению</w:t>
      </w:r>
      <w:bookmarkEnd w:id="24"/>
    </w:p>
    <w:p w14:paraId="443411B4" w14:textId="0A4F0A4D" w:rsidR="00BE3F46" w:rsidRPr="00BF7CCA" w:rsidRDefault="00BE3F46" w:rsidP="00BE3F46">
      <w:r w:rsidRPr="00BF7CCA">
        <w:t xml:space="preserve">Для </w:t>
      </w:r>
      <w:r w:rsidR="00BF7CCA">
        <w:t>программной платформы</w:t>
      </w:r>
      <w:r w:rsidR="00BF7CCA" w:rsidRPr="003A1AB5">
        <w:t xml:space="preserve"> для мониторинга посещаемости занятий и контроля выполнения практических работ</w:t>
      </w:r>
      <w:r w:rsidRPr="00BF7CCA">
        <w:t xml:space="preserve"> требуется наличие компьютера, способного запускать и работать с ИС.</w:t>
      </w:r>
    </w:p>
    <w:p w14:paraId="1C97FB36" w14:textId="77777777" w:rsidR="00BE3F46" w:rsidRPr="00BF7CCA" w:rsidRDefault="00BE3F46" w:rsidP="00BE3F46">
      <w:r w:rsidRPr="00BF7CCA">
        <w:t>Минимальные системные требования:</w:t>
      </w:r>
    </w:p>
    <w:p w14:paraId="0D8D11C6" w14:textId="77777777" w:rsidR="00BE3F46" w:rsidRPr="00BF7CCA" w:rsidRDefault="00BE3F46" w:rsidP="001F7823">
      <w:pPr>
        <w:pStyle w:val="a0"/>
        <w:ind w:left="0" w:firstLine="851"/>
      </w:pPr>
      <w:r w:rsidRPr="00BF7CCA">
        <w:t xml:space="preserve">ОС </w:t>
      </w:r>
      <w:r w:rsidRPr="00BF7CCA">
        <w:rPr>
          <w:lang w:val="en-US"/>
        </w:rPr>
        <w:t>Windows</w:t>
      </w:r>
      <w:r w:rsidRPr="00BF7CCA">
        <w:t xml:space="preserve"> 10 или выше;</w:t>
      </w:r>
    </w:p>
    <w:p w14:paraId="026C5A86" w14:textId="77777777" w:rsidR="00BF7CCA" w:rsidRDefault="00BF7CCA" w:rsidP="001F7823">
      <w:pPr>
        <w:pStyle w:val="a0"/>
        <w:ind w:left="0" w:firstLine="851"/>
      </w:pPr>
      <w:r>
        <w:t>Наличие оперативной памяти от 2 Гб;</w:t>
      </w:r>
    </w:p>
    <w:p w14:paraId="11D97464" w14:textId="77777777" w:rsidR="00BF7CCA" w:rsidRDefault="00BF7CCA" w:rsidP="001F7823">
      <w:pPr>
        <w:pStyle w:val="a0"/>
        <w:ind w:left="0" w:firstLine="851"/>
      </w:pPr>
      <w:r>
        <w:t>Свободное место на жёстком диске от 1 Гб;</w:t>
      </w:r>
    </w:p>
    <w:p w14:paraId="296F3BB4" w14:textId="77777777" w:rsidR="00BF7CCA" w:rsidRDefault="00BF7CCA" w:rsidP="001F7823">
      <w:pPr>
        <w:pStyle w:val="a0"/>
        <w:ind w:left="0" w:firstLine="851"/>
      </w:pPr>
      <w:r>
        <w:t>Наличие браузера на устройстве;</w:t>
      </w:r>
    </w:p>
    <w:p w14:paraId="2B523711" w14:textId="77777777" w:rsidR="00BF7CCA" w:rsidRDefault="00BF7CCA" w:rsidP="001F7823">
      <w:pPr>
        <w:pStyle w:val="a0"/>
        <w:ind w:left="0" w:firstLine="851"/>
      </w:pPr>
      <w:r>
        <w:t>Подключение к интернету;</w:t>
      </w:r>
    </w:p>
    <w:p w14:paraId="0C175661" w14:textId="77777777" w:rsidR="00BF7CCA" w:rsidRDefault="00BF7CCA" w:rsidP="001F7823">
      <w:pPr>
        <w:pStyle w:val="a0"/>
        <w:ind w:left="0" w:firstLine="851"/>
      </w:pPr>
      <w:r>
        <w:t>Наличие клавиатуры и мыши (</w:t>
      </w:r>
      <w:proofErr w:type="spellStart"/>
      <w:r>
        <w:t>тачпада</w:t>
      </w:r>
      <w:proofErr w:type="spellEnd"/>
      <w:r>
        <w:t>).</w:t>
      </w:r>
    </w:p>
    <w:p w14:paraId="48FA2DD2" w14:textId="058D9C1C" w:rsidR="009730DA" w:rsidRDefault="00645BED" w:rsidP="00645BED">
      <w:pPr>
        <w:pStyle w:val="2"/>
      </w:pPr>
      <w:bookmarkStart w:id="25" w:name="_Toc212485319"/>
      <w:r>
        <w:t>Требования к надежности</w:t>
      </w:r>
      <w:bookmarkEnd w:id="25"/>
    </w:p>
    <w:p w14:paraId="24AA88A9" w14:textId="18620C4A" w:rsidR="005D5831" w:rsidRPr="005D5831" w:rsidRDefault="005D5831" w:rsidP="005D5831">
      <w:r w:rsidRPr="00BF7CCA">
        <w:t xml:space="preserve">Для </w:t>
      </w:r>
      <w:r w:rsidR="00BF7CCA">
        <w:t>программной платформы</w:t>
      </w:r>
      <w:r w:rsidR="00BF7CCA" w:rsidRPr="003A1AB5">
        <w:t xml:space="preserve"> для мониторинга посещаемости занятий и контроля выполнения практических работ</w:t>
      </w:r>
      <w:r w:rsidRPr="00BF7CCA">
        <w:t xml:space="preserve"> должны быть установлены требования к надежности, включающие: доступность системы не менее 99,5% в рабочее время, стабильность работы не менее 99%, время восстановления после сбоя — не боле</w:t>
      </w:r>
      <w:r w:rsidR="00AE068E" w:rsidRPr="00BF7CCA">
        <w:t xml:space="preserve">е 2 часов, </w:t>
      </w:r>
      <w:r w:rsidRPr="00BF7CCA">
        <w:t xml:space="preserve">срок службы </w:t>
      </w:r>
      <w:r w:rsidR="00AE068E" w:rsidRPr="00BF7CCA">
        <w:t xml:space="preserve">ПО — от 1 до 3 лет. </w:t>
      </w:r>
      <w:r w:rsidRPr="00BF7CCA">
        <w:t xml:space="preserve">Регламентированы аварийные ситуации, такие </w:t>
      </w:r>
      <w:r w:rsidR="00AE068E" w:rsidRPr="00BF7CCA">
        <w:t>как сбой системы, потеря данных</w:t>
      </w:r>
      <w:r w:rsidRPr="00BF7CCA">
        <w:t>. Технические средства и программное обеспечение должны соответствовать высокому уровню надежности, проверяться и оцениваться на разных стадиях разработки в соответствии с действующими нормативно-техническими документами, что включает регулярный мониторинг и аудит показателей надежности.</w:t>
      </w:r>
    </w:p>
    <w:p w14:paraId="11AE4863" w14:textId="534C78C4" w:rsidR="00AE068E" w:rsidRDefault="00645BED" w:rsidP="00AE068E">
      <w:pPr>
        <w:pStyle w:val="2"/>
      </w:pPr>
      <w:bookmarkStart w:id="26" w:name="_Toc212485320"/>
      <w:r>
        <w:t>Требования к безопасности</w:t>
      </w:r>
      <w:bookmarkEnd w:id="26"/>
    </w:p>
    <w:p w14:paraId="37C1E69F" w14:textId="064B0BBD" w:rsidR="00E47364" w:rsidRPr="00E47364" w:rsidRDefault="00BF7CCA" w:rsidP="00E47364">
      <w:r>
        <w:t>Программная платформа</w:t>
      </w:r>
      <w:r w:rsidRPr="00BF7CCA">
        <w:t xml:space="preserve"> для мониторинга посещаемости занятий и контроля выполнения практических работ </w:t>
      </w:r>
      <w:r w:rsidR="00E47364" w:rsidRPr="00BF7CCA">
        <w:t>должна быть разработана с учетом безопасности при эксплуатации, обслуживании и ремонте. ПК, на котором используется разработка должен отвечать нормам электро- и пожарной безопасности. Уровень шума и вибраций должен соответствовать допустимым значениям для рабочих условий.</w:t>
      </w:r>
      <w:r w:rsidR="00DB10DA" w:rsidRPr="00BF7CCA">
        <w:t xml:space="preserve"> В соответствии с федеральным законом от 27.07.2006 № 152-ФЗ «О персональных данных» </w:t>
      </w:r>
      <w:r>
        <w:t>пользователь</w:t>
      </w:r>
      <w:r w:rsidR="00DB10DA" w:rsidRPr="00BF7CCA">
        <w:t xml:space="preserve"> обязан предоставить явное согласие на обработку своих персональных данных. </w:t>
      </w:r>
      <w:r w:rsidR="00845B49" w:rsidRPr="00BF7CCA">
        <w:t xml:space="preserve">Данный процесс не происходит автоматически через систему; подразумевается, что согласие </w:t>
      </w:r>
      <w:r>
        <w:t xml:space="preserve">пользователя </w:t>
      </w:r>
      <w:r w:rsidR="00845B49" w:rsidRPr="00BF7CCA">
        <w:t>на обработку персональных данных будет получено путе</w:t>
      </w:r>
      <w:r w:rsidR="00FA3964" w:rsidRPr="00BF7CCA">
        <w:t>м личного согласования</w:t>
      </w:r>
      <w:r w:rsidR="00845B49" w:rsidRPr="00BF7CCA">
        <w:t>.</w:t>
      </w:r>
    </w:p>
    <w:p w14:paraId="32C4A45D" w14:textId="53C6D37F" w:rsidR="007A3137" w:rsidRDefault="007A3137" w:rsidP="007A3137">
      <w:pPr>
        <w:pStyle w:val="2"/>
      </w:pPr>
      <w:bookmarkStart w:id="27" w:name="_Toc212485321"/>
      <w:r>
        <w:lastRenderedPageBreak/>
        <w:t>Требования к патентной чистоте</w:t>
      </w:r>
      <w:bookmarkEnd w:id="27"/>
    </w:p>
    <w:p w14:paraId="219D31FC" w14:textId="16B59523" w:rsidR="00107622" w:rsidRPr="00107622" w:rsidRDefault="00107622" w:rsidP="00107622">
      <w:r w:rsidRPr="002D11D6">
        <w:t>Настоящая разработка не должна использовать результаты интеллектуальной деятельности, обремененные правами третьих лиц. В разработке может быть использовано свободное программное обеспечение, предоставляемое по лицензии GPL всех версий.</w:t>
      </w:r>
      <w:r w:rsidR="00845B49" w:rsidRPr="002D11D6">
        <w:t xml:space="preserve"> </w:t>
      </w:r>
      <w:r w:rsidR="009A51EA" w:rsidRPr="002D11D6">
        <w:t>В</w:t>
      </w:r>
      <w:r w:rsidR="00845B49" w:rsidRPr="002D11D6">
        <w:t xml:space="preserve"> соответствии с Гражданским кодексом Российской Федерации (часть четвертая) разработчик обязан обеспечивать соблюдение прав авторов произведений, патентов, товарных знаков и других объектов, охраняемых законом. Это включает в себя обязательство избегать плагиата, а также использовать только лицензированные или открытые ресурсы.</w:t>
      </w:r>
    </w:p>
    <w:p w14:paraId="3BF80742" w14:textId="596CF482" w:rsidR="003A546E" w:rsidRDefault="003A546E" w:rsidP="003A546E">
      <w:pPr>
        <w:pStyle w:val="2"/>
      </w:pPr>
      <w:bookmarkStart w:id="28" w:name="_Toc212485322"/>
      <w:r>
        <w:t>Требования к перспективам развития</w:t>
      </w:r>
      <w:bookmarkEnd w:id="28"/>
    </w:p>
    <w:p w14:paraId="09AC6F95" w14:textId="02E5CD2D" w:rsidR="00BE3F46" w:rsidRPr="00BF7CCA" w:rsidRDefault="00BE3F46" w:rsidP="00BE3F46">
      <w:r w:rsidRPr="00BF7CCA">
        <w:t xml:space="preserve">Дальнейшее развитие </w:t>
      </w:r>
      <w:r w:rsidR="00BF7CCA" w:rsidRPr="00BF7CCA">
        <w:t xml:space="preserve">программной платформы </w:t>
      </w:r>
      <w:r w:rsidRPr="00BF7CCA">
        <w:t>предполагает реализацию функций, описанных ниже:</w:t>
      </w:r>
    </w:p>
    <w:p w14:paraId="2601677C" w14:textId="2EC179D9" w:rsidR="00393FCD" w:rsidRDefault="00393FCD" w:rsidP="00393FCD">
      <w:pPr>
        <w:pStyle w:val="a0"/>
        <w:ind w:left="0" w:firstLine="851"/>
      </w:pPr>
      <w:bookmarkStart w:id="29" w:name="_Toc212485323"/>
      <w:r>
        <w:t>Доступ к базе маршрутов, достопримечательностей и информации о городах, предоставляемой приложением;</w:t>
      </w:r>
    </w:p>
    <w:p w14:paraId="1EEBD40B" w14:textId="57FF09FA" w:rsidR="00393FCD" w:rsidRDefault="00393FCD" w:rsidP="00393FCD">
      <w:pPr>
        <w:pStyle w:val="a0"/>
        <w:ind w:left="0" w:firstLine="851"/>
      </w:pPr>
      <w:r>
        <w:t>Публикация и организация пользовательских маршрутов, рекомендаций и описаний достопримечательностей;</w:t>
      </w:r>
    </w:p>
    <w:p w14:paraId="58327539" w14:textId="33126618" w:rsidR="00393FCD" w:rsidRDefault="00393FCD" w:rsidP="00393FCD">
      <w:pPr>
        <w:pStyle w:val="a0"/>
        <w:ind w:left="0" w:firstLine="851"/>
      </w:pPr>
      <w:r>
        <w:t>Просмотр и обработка отзывов и оценок маршрутов другими пользователями;</w:t>
      </w:r>
    </w:p>
    <w:p w14:paraId="22C7F3A2" w14:textId="0A6458B9" w:rsidR="00393FCD" w:rsidRDefault="00393FCD" w:rsidP="00393FCD">
      <w:pPr>
        <w:pStyle w:val="a0"/>
        <w:ind w:left="0" w:firstLine="851"/>
      </w:pPr>
      <w:r>
        <w:t>Возможность подачи запроса на редактирование или обновление информации о маршруте или достопримечательности.</w:t>
      </w:r>
    </w:p>
    <w:p w14:paraId="7B2062F0" w14:textId="074FC75E" w:rsidR="00127A5A" w:rsidRDefault="00127A5A" w:rsidP="00127A5A">
      <w:pPr>
        <w:pStyle w:val="1"/>
      </w:pPr>
      <w:r>
        <w:lastRenderedPageBreak/>
        <w:t>Состав и содержание работ</w:t>
      </w:r>
      <w:bookmarkEnd w:id="29"/>
    </w:p>
    <w:p w14:paraId="307663AC" w14:textId="5017D22C" w:rsidR="00E47364" w:rsidRPr="00147928" w:rsidRDefault="00E47364" w:rsidP="00E47364">
      <w:r w:rsidRPr="00147928">
        <w:t xml:space="preserve">В рамках разработки </w:t>
      </w:r>
      <w:r w:rsidR="00147928" w:rsidRPr="00147928">
        <w:t xml:space="preserve">программной платформы </w:t>
      </w:r>
      <w:r w:rsidRPr="00147928">
        <w:t>в соответствии с настоящим документом выполнить перечень работ, представленных в таблице 1.</w:t>
      </w:r>
    </w:p>
    <w:p w14:paraId="65BBB14A" w14:textId="77777777" w:rsidR="00E47364" w:rsidRPr="00147928" w:rsidRDefault="00E47364" w:rsidP="00E47364">
      <w:pPr>
        <w:ind w:firstLine="0"/>
      </w:pPr>
      <w:r w:rsidRPr="00147928">
        <w:t>Таблица 1 – Состав и содержание работ настоящей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14"/>
        <w:gridCol w:w="2281"/>
        <w:gridCol w:w="1703"/>
        <w:gridCol w:w="3060"/>
        <w:gridCol w:w="2037"/>
      </w:tblGrid>
      <w:tr w:rsidR="006B2008" w:rsidRPr="007F4C57" w14:paraId="678A9CCC" w14:textId="77777777" w:rsidTr="00215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5FBD" w14:textId="77777777" w:rsidR="00E47364" w:rsidRPr="00147928" w:rsidRDefault="00E47364" w:rsidP="00215F20">
            <w:pPr>
              <w:pStyle w:val="vgutTableName"/>
            </w:pPr>
            <w:r w:rsidRPr="00147928">
              <w:t>№ этапа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B92B" w14:textId="77777777" w:rsidR="00E47364" w:rsidRPr="00147928" w:rsidRDefault="00E47364" w:rsidP="00215F20">
            <w:pPr>
              <w:pStyle w:val="vgutTableName"/>
            </w:pPr>
            <w:r w:rsidRPr="00147928">
              <w:t>Наименование этапа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627E" w14:textId="77777777" w:rsidR="00E47364" w:rsidRPr="00147928" w:rsidRDefault="00E47364" w:rsidP="00215F20">
            <w:pPr>
              <w:pStyle w:val="vgutTableName"/>
            </w:pPr>
            <w:r w:rsidRPr="00147928">
              <w:t>Длительность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3445" w14:textId="77777777" w:rsidR="00E47364" w:rsidRPr="00147928" w:rsidRDefault="00E47364" w:rsidP="00215F20">
            <w:pPr>
              <w:pStyle w:val="vgutTableName"/>
            </w:pPr>
            <w:r w:rsidRPr="00147928">
              <w:t>Состав работ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1342" w14:textId="77777777" w:rsidR="00E47364" w:rsidRPr="00147928" w:rsidRDefault="00E47364" w:rsidP="00215F20">
            <w:pPr>
              <w:pStyle w:val="vgutTableName"/>
            </w:pPr>
            <w:r w:rsidRPr="00147928">
              <w:t>Результат</w:t>
            </w:r>
          </w:p>
        </w:tc>
      </w:tr>
      <w:tr w:rsidR="006B2008" w:rsidRPr="007F4C57" w14:paraId="1778E9E5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256F" w14:textId="77777777" w:rsidR="00E47364" w:rsidRPr="00147928" w:rsidRDefault="00E47364" w:rsidP="00215F20">
            <w:pPr>
              <w:pStyle w:val="vgutTableText"/>
            </w:pPr>
            <w:r w:rsidRPr="00147928">
              <w:t>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FFAB" w14:textId="77777777" w:rsidR="00E47364" w:rsidRPr="00147928" w:rsidRDefault="00E47364" w:rsidP="00215F20">
            <w:pPr>
              <w:pStyle w:val="vgutTableText"/>
            </w:pPr>
            <w:r w:rsidRPr="00147928">
              <w:t>Техническое задание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35FC" w14:textId="58F16488" w:rsidR="00E47364" w:rsidRPr="00147928" w:rsidRDefault="002913E1" w:rsidP="00215F20">
            <w:pPr>
              <w:pStyle w:val="vgutTableText"/>
            </w:pPr>
            <w:r w:rsidRPr="00147928">
              <w:t>4</w:t>
            </w:r>
            <w:r w:rsidR="00E47364" w:rsidRPr="00147928">
              <w:t xml:space="preserve">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EFEB" w14:textId="77777777" w:rsidR="00E47364" w:rsidRPr="00147928" w:rsidRDefault="00E47364" w:rsidP="00215F20">
            <w:pPr>
              <w:pStyle w:val="vgutTableText"/>
            </w:pPr>
            <w:r w:rsidRPr="00147928">
              <w:t xml:space="preserve">Разработка и утверждение технического задания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EF73" w14:textId="77777777" w:rsidR="00E47364" w:rsidRPr="00147928" w:rsidRDefault="00E47364" w:rsidP="00215F20">
            <w:pPr>
              <w:pStyle w:val="vgutTableText"/>
            </w:pPr>
            <w:r w:rsidRPr="00147928">
              <w:rPr>
                <w:rStyle w:val="normaltextrun"/>
                <w:color w:val="000000"/>
                <w:shd w:val="clear" w:color="auto" w:fill="FFFFFF"/>
              </w:rPr>
              <w:t>Разработанное и утверждённое техническое задание</w:t>
            </w:r>
          </w:p>
        </w:tc>
      </w:tr>
      <w:tr w:rsidR="006B2008" w:rsidRPr="007F4C57" w14:paraId="566A2E77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D057" w14:textId="449278BF" w:rsidR="00E47364" w:rsidRPr="00147928" w:rsidRDefault="002913E1" w:rsidP="00215F20">
            <w:pPr>
              <w:pStyle w:val="vgutTableText"/>
            </w:pPr>
            <w:r w:rsidRPr="00147928">
              <w:t>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5998" w14:textId="2683339F" w:rsidR="00E47364" w:rsidRPr="00147928" w:rsidRDefault="00E47364" w:rsidP="00215F20">
            <w:pPr>
              <w:pStyle w:val="vgutTableText"/>
            </w:pPr>
            <w:r w:rsidRPr="00147928">
              <w:t>Проектирование</w:t>
            </w:r>
            <w:r w:rsidR="003C58D4" w:rsidRPr="00147928">
              <w:t xml:space="preserve"> </w:t>
            </w:r>
            <w:r w:rsidR="00147928">
              <w:t>платформы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FAB4" w14:textId="165F4754" w:rsidR="00E47364" w:rsidRPr="00147928" w:rsidRDefault="002913E1" w:rsidP="00215F20">
            <w:pPr>
              <w:pStyle w:val="vgutTableText"/>
            </w:pPr>
            <w:r w:rsidRPr="00147928">
              <w:t>1</w:t>
            </w:r>
            <w:r w:rsidR="00E47364" w:rsidRPr="00147928">
              <w:t xml:space="preserve"> недел</w:t>
            </w:r>
            <w:r w:rsidRPr="00147928">
              <w:t>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A71A" w14:textId="652796A6" w:rsidR="00E47364" w:rsidRPr="00147928" w:rsidRDefault="00E47364" w:rsidP="00215F20">
            <w:pPr>
              <w:pStyle w:val="vgutTableText"/>
            </w:pPr>
            <w:r w:rsidRPr="00147928">
              <w:t>Разработка и утверждение</w:t>
            </w:r>
            <w:r w:rsidR="003C58D4" w:rsidRPr="00147928">
              <w:t xml:space="preserve"> структуры </w:t>
            </w:r>
            <w:r w:rsidR="00147928">
              <w:t>платформы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76DE" w14:textId="45960BE2" w:rsidR="00E47364" w:rsidRPr="00147928" w:rsidRDefault="00E47364" w:rsidP="00215F20">
            <w:pPr>
              <w:pStyle w:val="vgutTableText"/>
            </w:pPr>
            <w:r w:rsidRPr="00147928">
              <w:t>Разработа</w:t>
            </w:r>
            <w:r w:rsidR="003C58D4" w:rsidRPr="00147928">
              <w:t xml:space="preserve">нная и утвержденная структура </w:t>
            </w:r>
            <w:r w:rsidR="00147928">
              <w:t>платформы</w:t>
            </w:r>
          </w:p>
        </w:tc>
      </w:tr>
      <w:tr w:rsidR="006B2008" w:rsidRPr="007F4C57" w14:paraId="5833AF32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2DFD" w14:textId="19883D78" w:rsidR="003C58D4" w:rsidRPr="00147928" w:rsidRDefault="003C58D4" w:rsidP="00215F20">
            <w:pPr>
              <w:pStyle w:val="vgutTableText"/>
            </w:pPr>
            <w:r w:rsidRPr="00147928">
              <w:t>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32A2" w14:textId="12F71558" w:rsidR="003C58D4" w:rsidRPr="00147928" w:rsidRDefault="006B2008" w:rsidP="00215F20">
            <w:pPr>
              <w:pStyle w:val="vgutTableText"/>
            </w:pPr>
            <w:r w:rsidRPr="00147928">
              <w:t xml:space="preserve">Концептуальное </w:t>
            </w:r>
            <w:r w:rsidR="003C58D4" w:rsidRPr="00147928">
              <w:t>проектирование БД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1DA8" w14:textId="2B0C6C47" w:rsidR="003C58D4" w:rsidRPr="00147928" w:rsidRDefault="003C58D4" w:rsidP="00215F20">
            <w:pPr>
              <w:pStyle w:val="vgutTableText"/>
            </w:pPr>
            <w:r w:rsidRPr="00147928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A7B3" w14:textId="490D0E75" w:rsidR="003C58D4" w:rsidRPr="00147928" w:rsidRDefault="006B2008" w:rsidP="003C58D4">
            <w:pPr>
              <w:pStyle w:val="vgutTableText"/>
            </w:pPr>
            <w:r w:rsidRPr="00147928">
              <w:t>П</w:t>
            </w:r>
            <w:r w:rsidR="003C58D4" w:rsidRPr="00147928">
              <w:t>роектирование и утверждение структуры БД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468F" w14:textId="6E4B7C35" w:rsidR="003C58D4" w:rsidRPr="00147928" w:rsidRDefault="006B2008" w:rsidP="006B2008">
            <w:pPr>
              <w:pStyle w:val="vgutTableText"/>
            </w:pPr>
            <w:r w:rsidRPr="00147928">
              <w:t>Разработанная</w:t>
            </w:r>
            <w:r w:rsidR="003C58D4" w:rsidRPr="00147928">
              <w:t xml:space="preserve"> структура БД</w:t>
            </w:r>
          </w:p>
        </w:tc>
      </w:tr>
      <w:tr w:rsidR="006B2008" w:rsidRPr="007F4C57" w14:paraId="42206D4A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62F9" w14:textId="6F808C85" w:rsidR="00E47364" w:rsidRPr="00147928" w:rsidRDefault="00C13EDB" w:rsidP="00215F20">
            <w:pPr>
              <w:pStyle w:val="vgutTableText"/>
              <w:rPr>
                <w:lang w:val="en-US"/>
              </w:rPr>
            </w:pPr>
            <w:r w:rsidRPr="00147928">
              <w:t>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B8D6" w14:textId="77777777" w:rsidR="00E47364" w:rsidRPr="00147928" w:rsidRDefault="00E47364" w:rsidP="00215F20">
            <w:pPr>
              <w:pStyle w:val="vgutTableText"/>
            </w:pPr>
            <w:r w:rsidRPr="00147928">
              <w:t>Программная реализация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9D12" w14:textId="503484BB" w:rsidR="00E47364" w:rsidRPr="00147928" w:rsidRDefault="003C58D4" w:rsidP="00215F20">
            <w:pPr>
              <w:pStyle w:val="vgutTableText"/>
            </w:pPr>
            <w:r w:rsidRPr="00147928">
              <w:t>5</w:t>
            </w:r>
            <w:r w:rsidR="002913E1" w:rsidRPr="00147928">
              <w:t xml:space="preserve"> недель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7F47" w14:textId="242C20A9" w:rsidR="00E47364" w:rsidRPr="00147928" w:rsidRDefault="00E47364" w:rsidP="00215F20">
            <w:pPr>
              <w:pStyle w:val="vgutTableText"/>
            </w:pPr>
            <w:r w:rsidRPr="00147928">
              <w:t>Написание кода программы в соответствии с техническим заданием</w:t>
            </w:r>
            <w:r w:rsidR="006B2008" w:rsidRPr="00147928">
              <w:t>, реализация БД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8210" w14:textId="77777777" w:rsidR="00E47364" w:rsidRPr="00147928" w:rsidRDefault="00E47364" w:rsidP="00215F20">
            <w:pPr>
              <w:pStyle w:val="vgutTableText"/>
            </w:pPr>
            <w:r w:rsidRPr="00147928">
              <w:rPr>
                <w:rStyle w:val="normaltextrun"/>
              </w:rPr>
              <w:t xml:space="preserve">Программа, выполненная в соответствии с техническим заданием                 </w:t>
            </w:r>
          </w:p>
        </w:tc>
      </w:tr>
      <w:tr w:rsidR="006B2008" w:rsidRPr="007F4C57" w14:paraId="7B13BB7A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1093" w14:textId="41025B74" w:rsidR="00E47364" w:rsidRPr="00147928" w:rsidRDefault="00C13EDB" w:rsidP="00215F20">
            <w:pPr>
              <w:pStyle w:val="vgutTableText"/>
            </w:pPr>
            <w:r w:rsidRPr="00147928">
              <w:t>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B24A" w14:textId="77777777" w:rsidR="00E47364" w:rsidRPr="00147928" w:rsidRDefault="00E47364" w:rsidP="00215F20">
            <w:pPr>
              <w:pStyle w:val="vgutTableText"/>
            </w:pPr>
            <w:r w:rsidRPr="00147928">
              <w:t>Тестирование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A762" w14:textId="2982399C" w:rsidR="00E47364" w:rsidRPr="00147928" w:rsidRDefault="002913E1" w:rsidP="002913E1">
            <w:pPr>
              <w:pStyle w:val="vgutTableText"/>
            </w:pPr>
            <w:r w:rsidRPr="00147928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4706" w14:textId="34DCB6A4" w:rsidR="00E47364" w:rsidRPr="00147928" w:rsidRDefault="00E47364" w:rsidP="002913E1">
            <w:pPr>
              <w:pStyle w:val="vgutTableText"/>
            </w:pPr>
            <w:r w:rsidRPr="00147928">
              <w:t xml:space="preserve">Тестирование программы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84A7" w14:textId="77777777" w:rsidR="00E47364" w:rsidRPr="00147928" w:rsidRDefault="00E47364" w:rsidP="00215F20">
            <w:pPr>
              <w:pStyle w:val="vgutTableText"/>
            </w:pPr>
            <w:r w:rsidRPr="00147928">
              <w:t>Список ошибок в работе программы</w:t>
            </w:r>
          </w:p>
        </w:tc>
      </w:tr>
      <w:tr w:rsidR="006B2008" w:rsidRPr="007F4C57" w14:paraId="37E3B55A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3C18" w14:textId="13EE560B" w:rsidR="00E47364" w:rsidRPr="00147928" w:rsidRDefault="00C13EDB" w:rsidP="00215F20">
            <w:pPr>
              <w:pStyle w:val="vgutTableText"/>
              <w:rPr>
                <w:lang w:val="en-US"/>
              </w:rPr>
            </w:pPr>
            <w:r w:rsidRPr="00147928">
              <w:t>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3976" w14:textId="77777777" w:rsidR="00E47364" w:rsidRPr="00147928" w:rsidRDefault="00E47364" w:rsidP="00215F20">
            <w:pPr>
              <w:pStyle w:val="vgutTableText"/>
            </w:pPr>
            <w:r w:rsidRPr="00147928">
              <w:t>Доработка программы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4E6B" w14:textId="63FFC875" w:rsidR="00E47364" w:rsidRPr="00147928" w:rsidRDefault="002913E1" w:rsidP="00215F20">
            <w:pPr>
              <w:pStyle w:val="vgutTableText"/>
            </w:pPr>
            <w:r w:rsidRPr="00147928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1D95" w14:textId="77777777" w:rsidR="00E47364" w:rsidRPr="00147928" w:rsidRDefault="00E47364" w:rsidP="00215F20">
            <w:pPr>
              <w:pStyle w:val="vgutTableText"/>
            </w:pPr>
            <w:r w:rsidRPr="00147928">
              <w:t>Исправление недочетов, обнаруженных на прошлом этапе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DE9B" w14:textId="77777777" w:rsidR="00E47364" w:rsidRPr="00147928" w:rsidRDefault="00E47364" w:rsidP="00215F20">
            <w:pPr>
              <w:pStyle w:val="vgutTableText"/>
            </w:pPr>
            <w:r w:rsidRPr="00147928">
              <w:rPr>
                <w:rStyle w:val="normaltextrun"/>
              </w:rPr>
              <w:t>Программа, с устраненными ошибками и недочетами</w:t>
            </w:r>
            <w:r w:rsidRPr="00147928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B2008" w:rsidRPr="007F4C57" w14:paraId="60DD0C12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1DC1" w14:textId="13DDCD28" w:rsidR="00E47364" w:rsidRPr="00147928" w:rsidRDefault="00C13EDB" w:rsidP="00215F20">
            <w:pPr>
              <w:pStyle w:val="vgutTableText"/>
              <w:rPr>
                <w:lang w:val="en-US"/>
              </w:rPr>
            </w:pPr>
            <w:r w:rsidRPr="00147928">
              <w:t>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49B5" w14:textId="77777777" w:rsidR="00E47364" w:rsidRPr="00147928" w:rsidRDefault="00E47364" w:rsidP="00215F20">
            <w:pPr>
              <w:pStyle w:val="vgutTableText"/>
            </w:pPr>
            <w:r w:rsidRPr="00147928">
              <w:t>Подготовка эксплуатационной документации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815E" w14:textId="7277F2B0" w:rsidR="00E47364" w:rsidRPr="00147928" w:rsidRDefault="00147928" w:rsidP="00215F20">
            <w:pPr>
              <w:pStyle w:val="vgutTableText"/>
            </w:pPr>
            <w:r>
              <w:t>4</w:t>
            </w:r>
            <w:r w:rsidR="00E47364" w:rsidRPr="00147928">
              <w:t xml:space="preserve">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BA1C" w14:textId="25040463" w:rsidR="00E47364" w:rsidRPr="00147928" w:rsidRDefault="00E47364" w:rsidP="002913E1">
            <w:pPr>
              <w:pStyle w:val="vgutTableText"/>
            </w:pPr>
            <w:r w:rsidRPr="00147928">
              <w:t xml:space="preserve">Разработка </w:t>
            </w:r>
            <w:r w:rsidR="002913E1" w:rsidRPr="00147928">
              <w:t>пояснительной записки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782B" w14:textId="4F84FA9F" w:rsidR="00E47364" w:rsidRPr="00147928" w:rsidRDefault="00147928" w:rsidP="00215F20">
            <w:pPr>
              <w:pStyle w:val="vgutTableText"/>
            </w:pPr>
            <w:r>
              <w:t>Дипломный проект</w:t>
            </w:r>
          </w:p>
        </w:tc>
      </w:tr>
      <w:tr w:rsidR="006B2008" w14:paraId="09410F93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671B" w14:textId="37124A72" w:rsidR="002913E1" w:rsidRPr="00147928" w:rsidRDefault="00C13EDB" w:rsidP="002913E1">
            <w:pPr>
              <w:pStyle w:val="vgutTableText"/>
            </w:pPr>
            <w:r w:rsidRPr="00147928">
              <w:t>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30F4" w14:textId="3FA4BAB3" w:rsidR="002913E1" w:rsidRPr="00147928" w:rsidRDefault="002913E1" w:rsidP="002913E1">
            <w:pPr>
              <w:pStyle w:val="vgutTableText"/>
            </w:pPr>
            <w:r w:rsidRPr="00147928">
              <w:t>Приемо-сдаточные испытания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D8AF" w14:textId="545CE605" w:rsidR="002913E1" w:rsidRPr="00147928" w:rsidRDefault="002913E1" w:rsidP="002913E1">
            <w:pPr>
              <w:pStyle w:val="vgutTableText"/>
            </w:pPr>
            <w:r w:rsidRPr="00147928">
              <w:t>1 день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8C77" w14:textId="351B7B1A" w:rsidR="002913E1" w:rsidRPr="00147928" w:rsidRDefault="002913E1" w:rsidP="002913E1">
            <w:pPr>
              <w:pStyle w:val="vgutTableText"/>
            </w:pPr>
            <w:r w:rsidRPr="00147928">
              <w:t>Сдача результатов разработки комиссии, проведение испытаний результатов разработки и занесение оценки в ведомость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715F" w14:textId="7A4E5D33" w:rsidR="002913E1" w:rsidRPr="00147928" w:rsidRDefault="002913E1" w:rsidP="002913E1">
            <w:pPr>
              <w:pStyle w:val="vgutTableText"/>
            </w:pPr>
            <w:r w:rsidRPr="00147928">
              <w:t>Оценка в ведомости</w:t>
            </w:r>
          </w:p>
        </w:tc>
      </w:tr>
    </w:tbl>
    <w:p w14:paraId="4A05AACE" w14:textId="6C8FD228" w:rsidR="00E47364" w:rsidRDefault="00E47364" w:rsidP="002913E1">
      <w:pPr>
        <w:spacing w:before="0" w:after="200" w:line="276" w:lineRule="auto"/>
        <w:ind w:firstLine="0"/>
        <w:contextualSpacing w:val="0"/>
        <w:jc w:val="left"/>
      </w:pPr>
    </w:p>
    <w:p w14:paraId="2CC911CE" w14:textId="77777777" w:rsidR="00E47364" w:rsidRPr="00E47364" w:rsidRDefault="00E47364" w:rsidP="00E47364"/>
    <w:p w14:paraId="09127949" w14:textId="77777777" w:rsidR="000E06F3" w:rsidRDefault="000E06F3" w:rsidP="00E47364">
      <w:pPr>
        <w:spacing w:before="0" w:after="200" w:line="276" w:lineRule="auto"/>
        <w:ind w:firstLine="0"/>
        <w:contextualSpacing w:val="0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01B3FF13" w14:textId="0A83AEFC" w:rsidR="000E06F3" w:rsidRDefault="000E06F3" w:rsidP="000E06F3">
      <w:pPr>
        <w:pStyle w:val="1"/>
      </w:pPr>
      <w:bookmarkStart w:id="30" w:name="_Toc212485324"/>
      <w:r>
        <w:lastRenderedPageBreak/>
        <w:t>Порядок разработки</w:t>
      </w:r>
      <w:bookmarkEnd w:id="30"/>
    </w:p>
    <w:p w14:paraId="390ECCF8" w14:textId="6DA30807" w:rsidR="009E13B2" w:rsidRPr="00147928" w:rsidRDefault="009E13B2" w:rsidP="009E13B2">
      <w:r w:rsidRPr="00147928">
        <w:t>В рамках настоящей разработки проектный этап должен включать в себя:</w:t>
      </w:r>
    </w:p>
    <w:p w14:paraId="1411AACE" w14:textId="2000DA17" w:rsidR="005A3CDC" w:rsidRPr="00147928" w:rsidRDefault="005A3CDC" w:rsidP="006E0A57">
      <w:pPr>
        <w:pStyle w:val="a0"/>
        <w:ind w:left="0" w:firstLine="851"/>
      </w:pPr>
      <w:r w:rsidRPr="00147928">
        <w:t>Анализ предметной области;</w:t>
      </w:r>
    </w:p>
    <w:p w14:paraId="1E50DBD0" w14:textId="508D52A9" w:rsidR="009E13B2" w:rsidRPr="00147928" w:rsidRDefault="009E13B2" w:rsidP="006E0A57">
      <w:pPr>
        <w:pStyle w:val="a0"/>
        <w:ind w:left="0" w:firstLine="851"/>
      </w:pPr>
      <w:r w:rsidRPr="00147928">
        <w:t>Разработка технического задания;</w:t>
      </w:r>
    </w:p>
    <w:p w14:paraId="58A9011F" w14:textId="65A3CE67" w:rsidR="006B2008" w:rsidRPr="00147928" w:rsidRDefault="006B2008" w:rsidP="006E0A57">
      <w:pPr>
        <w:pStyle w:val="a0"/>
        <w:ind w:left="0" w:firstLine="851"/>
      </w:pPr>
      <w:r w:rsidRPr="00147928">
        <w:t>Концептуальное проектирование базы данных;</w:t>
      </w:r>
    </w:p>
    <w:p w14:paraId="68167CCA" w14:textId="0721C5EB" w:rsidR="005A3CDC" w:rsidRPr="00147928" w:rsidRDefault="005A3CDC" w:rsidP="006E0A57">
      <w:pPr>
        <w:pStyle w:val="a0"/>
        <w:ind w:left="0" w:firstLine="851"/>
      </w:pPr>
      <w:r w:rsidRPr="00147928">
        <w:t>Проек</w:t>
      </w:r>
      <w:r w:rsidR="006B2008" w:rsidRPr="00147928">
        <w:t>тирование</w:t>
      </w:r>
      <w:r w:rsidR="00147928">
        <w:t xml:space="preserve"> программной платформы</w:t>
      </w:r>
      <w:r w:rsidRPr="00147928">
        <w:t>.</w:t>
      </w:r>
    </w:p>
    <w:p w14:paraId="6223F55E" w14:textId="52858A46" w:rsidR="005A3CDC" w:rsidRPr="00147928" w:rsidRDefault="005A3CDC" w:rsidP="005A3CDC">
      <w:pPr>
        <w:pStyle w:val="a0"/>
        <w:numPr>
          <w:ilvl w:val="0"/>
          <w:numId w:val="0"/>
        </w:numPr>
        <w:ind w:left="851"/>
      </w:pPr>
      <w:r w:rsidRPr="00147928">
        <w:t>Этап разработки должен включать в себя:</w:t>
      </w:r>
    </w:p>
    <w:p w14:paraId="0B543DE3" w14:textId="74A00D22" w:rsidR="005A3CDC" w:rsidRPr="00147928" w:rsidRDefault="005A3CDC" w:rsidP="006E0A57">
      <w:pPr>
        <w:pStyle w:val="a0"/>
        <w:ind w:left="0" w:firstLine="851"/>
      </w:pPr>
      <w:r w:rsidRPr="00147928">
        <w:t>Реализация программного кода;</w:t>
      </w:r>
    </w:p>
    <w:p w14:paraId="3B24BC80" w14:textId="633A4502" w:rsidR="005A3CDC" w:rsidRPr="00147928" w:rsidRDefault="005A3CDC" w:rsidP="006E0A57">
      <w:pPr>
        <w:pStyle w:val="a0"/>
        <w:ind w:left="0" w:firstLine="851"/>
      </w:pPr>
      <w:r w:rsidRPr="00147928">
        <w:t>Тестирование;</w:t>
      </w:r>
    </w:p>
    <w:p w14:paraId="581FA8B1" w14:textId="3C7FA3FB" w:rsidR="005A3CDC" w:rsidRPr="00147928" w:rsidRDefault="005A3CDC" w:rsidP="006E0A57">
      <w:pPr>
        <w:pStyle w:val="a0"/>
        <w:ind w:left="0" w:firstLine="851"/>
      </w:pPr>
      <w:r w:rsidRPr="00147928">
        <w:t>Доработка программы;</w:t>
      </w:r>
    </w:p>
    <w:p w14:paraId="07C2AC61" w14:textId="062408BD" w:rsidR="005A3CDC" w:rsidRPr="00147928" w:rsidRDefault="005A3CDC" w:rsidP="006E0A57">
      <w:pPr>
        <w:pStyle w:val="a0"/>
        <w:ind w:left="0" w:firstLine="851"/>
      </w:pPr>
      <w:r w:rsidRPr="00147928">
        <w:t>Подготовка эксплуатационной документации.</w:t>
      </w:r>
    </w:p>
    <w:p w14:paraId="63136DE4" w14:textId="77777777" w:rsidR="009E13B2" w:rsidRPr="009E13B2" w:rsidRDefault="009E13B2" w:rsidP="009E13B2"/>
    <w:p w14:paraId="2BC2B162" w14:textId="77777777" w:rsidR="009E13B2" w:rsidRPr="009E13B2" w:rsidRDefault="009E13B2" w:rsidP="009E13B2"/>
    <w:p w14:paraId="649C3276" w14:textId="77777777" w:rsidR="009E13B2" w:rsidRPr="009E13B2" w:rsidRDefault="009E13B2" w:rsidP="009E13B2"/>
    <w:p w14:paraId="7E2B9E48" w14:textId="4D4E8CD8" w:rsidR="008F6FA6" w:rsidRDefault="008F6FA6" w:rsidP="008F6FA6">
      <w:pPr>
        <w:pStyle w:val="1"/>
      </w:pPr>
      <w:bookmarkStart w:id="31" w:name="_Toc212485325"/>
      <w:r>
        <w:lastRenderedPageBreak/>
        <w:t>Требования к документированию</w:t>
      </w:r>
      <w:bookmarkEnd w:id="2"/>
      <w:bookmarkEnd w:id="3"/>
      <w:bookmarkEnd w:id="31"/>
    </w:p>
    <w:p w14:paraId="4D8D6F05" w14:textId="77777777" w:rsidR="002913E1" w:rsidRPr="00147928" w:rsidRDefault="002913E1" w:rsidP="002913E1">
      <w:r w:rsidRPr="00147928">
        <w:t>Состав программной документации должен включать в себя:</w:t>
      </w:r>
    </w:p>
    <w:p w14:paraId="45E8EE3B" w14:textId="77777777" w:rsidR="002913E1" w:rsidRPr="00147928" w:rsidRDefault="002913E1" w:rsidP="002913E1">
      <w:pPr>
        <w:pStyle w:val="a0"/>
        <w:numPr>
          <w:ilvl w:val="0"/>
          <w:numId w:val="22"/>
        </w:numPr>
        <w:ind w:left="0" w:firstLine="851"/>
      </w:pPr>
      <w:r w:rsidRPr="00147928">
        <w:t>Техническое задание (ТЗ) – документ, содержащий требования к разработке проекта, его цель, задачи, информацию об исполнителях и заказчиках, сроки и назначение. ТЗ также включает описание предметной области проекта, основные определения и требования к результатам работы, порядку их сдачи и приемки;</w:t>
      </w:r>
    </w:p>
    <w:p w14:paraId="550C7627" w14:textId="77777777" w:rsidR="00DB10DA" w:rsidRPr="00147928" w:rsidRDefault="00DB10DA" w:rsidP="002913E1">
      <w:pPr>
        <w:pStyle w:val="a0"/>
        <w:numPr>
          <w:ilvl w:val="0"/>
          <w:numId w:val="22"/>
        </w:numPr>
        <w:ind w:left="0" w:firstLine="851"/>
      </w:pPr>
      <w:r w:rsidRPr="00147928">
        <w:t>Исходный код</w:t>
      </w:r>
      <w:r w:rsidR="00C25C7D" w:rsidRPr="00147928">
        <w:t>.</w:t>
      </w:r>
    </w:p>
    <w:p w14:paraId="3CEE2D60" w14:textId="11E6D295" w:rsidR="002913E1" w:rsidRPr="00215F20" w:rsidRDefault="002913E1" w:rsidP="002913E1">
      <w:r w:rsidRPr="00147928">
        <w:t>Все вышеперечисленные документы должны быть написаны с</w:t>
      </w:r>
      <w:r w:rsidR="007E0297" w:rsidRPr="00147928">
        <w:t xml:space="preserve"> учетом требований СТП </w:t>
      </w:r>
      <w:proofErr w:type="spellStart"/>
      <w:r w:rsidR="007E0297" w:rsidRPr="00147928">
        <w:t>ВятГУ</w:t>
      </w:r>
      <w:proofErr w:type="spellEnd"/>
      <w:r w:rsidR="007E0297" w:rsidRPr="00147928">
        <w:t xml:space="preserve"> 102</w:t>
      </w:r>
      <w:r w:rsidRPr="00147928">
        <w:t>-2004, ГОСТ 34.602-2020</w:t>
      </w:r>
      <w:r w:rsidR="00215F20" w:rsidRPr="00147928">
        <w:t>.</w:t>
      </w:r>
    </w:p>
    <w:p w14:paraId="4B5DBF2F" w14:textId="667C5B05" w:rsidR="000E06F3" w:rsidRDefault="000E06F3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BBCACB3" w14:textId="04246C53" w:rsidR="000E06F3" w:rsidRDefault="000E06F3" w:rsidP="000E06F3">
      <w:pPr>
        <w:pStyle w:val="1"/>
      </w:pPr>
      <w:bookmarkStart w:id="32" w:name="_Toc212485326"/>
      <w:r>
        <w:lastRenderedPageBreak/>
        <w:t>Требования к приемно-сдаточным процедурам</w:t>
      </w:r>
      <w:bookmarkEnd w:id="32"/>
    </w:p>
    <w:p w14:paraId="2DB2260E" w14:textId="77777777" w:rsidR="009E13B2" w:rsidRPr="00147928" w:rsidRDefault="009E13B2" w:rsidP="009E13B2">
      <w:r w:rsidRPr="00147928">
        <w:t>Процесс приемки-сдачи в соответствии с установленными процедурами предусматривает следующий формат:</w:t>
      </w:r>
    </w:p>
    <w:p w14:paraId="266ABB28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Разработчик, являющийся автором проекта, приходит в специально отведенную аудиторию и представляет свою работу комиссии;</w:t>
      </w:r>
    </w:p>
    <w:p w14:paraId="679ABFBA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Перед началом доклада разработчик предоставляет членам комиссии документацию, заверенную необходимыми подписями, для ознакомления;</w:t>
      </w:r>
    </w:p>
    <w:p w14:paraId="36BA2660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Разработчик презентует проект в течение 5 минут;</w:t>
      </w:r>
    </w:p>
    <w:p w14:paraId="1E5F089E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Разработчик должен продемонстрировать полное понимание основных аспектов своей работы и быть готовым ответить на любые вопросы членов комиссии;</w:t>
      </w:r>
    </w:p>
    <w:p w14:paraId="045C6A46" w14:textId="53796BD0" w:rsidR="009E13B2" w:rsidRPr="00147928" w:rsidRDefault="009E13B2" w:rsidP="00147928">
      <w:pPr>
        <w:pStyle w:val="a0"/>
        <w:numPr>
          <w:ilvl w:val="0"/>
          <w:numId w:val="23"/>
        </w:numPr>
        <w:ind w:left="0" w:firstLine="851"/>
      </w:pPr>
      <w:r w:rsidRPr="00147928">
        <w:t>По итогам процесса приемки-сдачи комиссия оценивает выполненную рабо</w:t>
      </w:r>
      <w:r w:rsidR="005A3CDC" w:rsidRPr="00147928">
        <w:t>ту и принимает решение о её приёмке (не приё</w:t>
      </w:r>
      <w:r w:rsidRPr="00147928">
        <w:t>мке), результаты заносятся в ведомость.</w:t>
      </w:r>
    </w:p>
    <w:sectPr w:rsidR="009E13B2" w:rsidRPr="00147928" w:rsidSect="00D2756B">
      <w:headerReference w:type="default" r:id="rId26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8700CF" w14:textId="77777777" w:rsidR="00FE3101" w:rsidRDefault="00FE3101">
      <w:pPr>
        <w:spacing w:before="0" w:line="240" w:lineRule="auto"/>
      </w:pPr>
      <w:r>
        <w:separator/>
      </w:r>
    </w:p>
  </w:endnote>
  <w:endnote w:type="continuationSeparator" w:id="0">
    <w:p w14:paraId="18B33B5D" w14:textId="77777777" w:rsidR="00FE3101" w:rsidRDefault="00FE3101">
      <w:pPr>
        <w:spacing w:before="0" w:line="240" w:lineRule="auto"/>
      </w:pPr>
      <w:r>
        <w:continuationSeparator/>
      </w:r>
    </w:p>
  </w:endnote>
  <w:endnote w:type="continuationNotice" w:id="1">
    <w:p w14:paraId="26B6C990" w14:textId="77777777" w:rsidR="00FE3101" w:rsidRDefault="00FE310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7302B" w14:textId="77777777" w:rsidR="00FE3101" w:rsidRDefault="00FE3101" w:rsidP="00990EAC">
      <w:pPr>
        <w:spacing w:before="0" w:line="240" w:lineRule="auto"/>
      </w:pPr>
      <w:r>
        <w:separator/>
      </w:r>
    </w:p>
  </w:footnote>
  <w:footnote w:type="continuationSeparator" w:id="0">
    <w:p w14:paraId="114423D9" w14:textId="77777777" w:rsidR="00FE3101" w:rsidRDefault="00FE3101" w:rsidP="00990EAC">
      <w:pPr>
        <w:spacing w:before="0" w:line="240" w:lineRule="auto"/>
      </w:pPr>
      <w:r>
        <w:continuationSeparator/>
      </w:r>
    </w:p>
  </w:footnote>
  <w:footnote w:type="continuationNotice" w:id="1">
    <w:p w14:paraId="2954E512" w14:textId="77777777" w:rsidR="00FE3101" w:rsidRDefault="00FE310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1DF91321" w:rsidR="00F139FC" w:rsidRPr="00C17A21" w:rsidRDefault="00F139FC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E1054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139FC" w:rsidRPr="008E27BF" w:rsidRDefault="00F139FC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89908E1"/>
    <w:multiLevelType w:val="hybridMultilevel"/>
    <w:tmpl w:val="84EA928E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E41D97"/>
    <w:multiLevelType w:val="hybridMultilevel"/>
    <w:tmpl w:val="9D58AAF8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5F63AD"/>
    <w:multiLevelType w:val="hybridMultilevel"/>
    <w:tmpl w:val="7526B5EE"/>
    <w:lvl w:ilvl="0" w:tplc="69F20A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73501A"/>
    <w:multiLevelType w:val="multilevel"/>
    <w:tmpl w:val="90A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243"/>
    <w:multiLevelType w:val="hybridMultilevel"/>
    <w:tmpl w:val="9EBAE978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530A2430"/>
    <w:lvl w:ilvl="0">
      <w:start w:val="1"/>
      <w:numFmt w:val="decimal"/>
      <w:pStyle w:val="1"/>
      <w:lvlText w:val="%1"/>
      <w:lvlJc w:val="left"/>
      <w:pPr>
        <w:ind w:left="432" w:hanging="432"/>
      </w:pPr>
      <w:rPr>
        <w:b/>
      </w:r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83657E8"/>
    <w:multiLevelType w:val="hybridMultilevel"/>
    <w:tmpl w:val="605C3EAA"/>
    <w:lvl w:ilvl="0" w:tplc="69F20A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E29AAA1C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C4D309D"/>
    <w:multiLevelType w:val="multilevel"/>
    <w:tmpl w:val="41C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2707B"/>
    <w:multiLevelType w:val="hybridMultilevel"/>
    <w:tmpl w:val="F992F95A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31C7272"/>
    <w:multiLevelType w:val="hybridMultilevel"/>
    <w:tmpl w:val="A670927E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072DF5"/>
    <w:multiLevelType w:val="multilevel"/>
    <w:tmpl w:val="85E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8F5D51"/>
    <w:multiLevelType w:val="hybridMultilevel"/>
    <w:tmpl w:val="66F64CB0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BFE1FF5"/>
    <w:multiLevelType w:val="multilevel"/>
    <w:tmpl w:val="4BA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24583"/>
    <w:multiLevelType w:val="hybridMultilevel"/>
    <w:tmpl w:val="0C7A057E"/>
    <w:lvl w:ilvl="0" w:tplc="31969F58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76F2B9E8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810ABD46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DD3E106E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B70B3FE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CFB83D2A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EE9EC08E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9F60CA2E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06009E8A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6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06A489D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0C26456"/>
    <w:multiLevelType w:val="multilevel"/>
    <w:tmpl w:val="06868D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A88565B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A6598"/>
    <w:multiLevelType w:val="hybridMultilevel"/>
    <w:tmpl w:val="7528042C"/>
    <w:lvl w:ilvl="0" w:tplc="4DFE68BA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2B98CCC4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29CE0D84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CDBA1594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20D84778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3808EEAC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AD681CE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2E9C6DA6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12A6C810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5" w15:restartNumberingAfterBreak="0">
    <w:nsid w:val="6EBF6CD3"/>
    <w:multiLevelType w:val="hybridMultilevel"/>
    <w:tmpl w:val="402C549E"/>
    <w:lvl w:ilvl="0" w:tplc="8C1CB79C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8EC212EE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846C8A2A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D0FE3F22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5EEAA44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1BD0848A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135E595E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E04A11C2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8236BE98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6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6"/>
  </w:num>
  <w:num w:numId="5">
    <w:abstractNumId w:val="7"/>
  </w:num>
  <w:num w:numId="6">
    <w:abstractNumId w:val="20"/>
  </w:num>
  <w:num w:numId="7">
    <w:abstractNumId w:val="23"/>
  </w:num>
  <w:num w:numId="8">
    <w:abstractNumId w:val="30"/>
  </w:num>
  <w:num w:numId="9">
    <w:abstractNumId w:val="32"/>
  </w:num>
  <w:num w:numId="10">
    <w:abstractNumId w:val="21"/>
  </w:num>
  <w:num w:numId="11">
    <w:abstractNumId w:val="26"/>
  </w:num>
  <w:num w:numId="12">
    <w:abstractNumId w:val="36"/>
  </w:num>
  <w:num w:numId="13">
    <w:abstractNumId w:val="17"/>
  </w:num>
  <w:num w:numId="14">
    <w:abstractNumId w:val="19"/>
  </w:num>
  <w:num w:numId="15">
    <w:abstractNumId w:val="9"/>
  </w:num>
  <w:num w:numId="16">
    <w:abstractNumId w:val="33"/>
  </w:num>
  <w:num w:numId="17">
    <w:abstractNumId w:val="29"/>
  </w:num>
  <w:num w:numId="18">
    <w:abstractNumId w:val="8"/>
  </w:num>
  <w:num w:numId="19">
    <w:abstractNumId w:val="18"/>
  </w:num>
  <w:num w:numId="20">
    <w:abstractNumId w:val="27"/>
  </w:num>
  <w:num w:numId="21">
    <w:abstractNumId w:val="31"/>
  </w:num>
  <w:num w:numId="22">
    <w:abstractNumId w:val="25"/>
  </w:num>
  <w:num w:numId="23">
    <w:abstractNumId w:val="34"/>
  </w:num>
  <w:num w:numId="24">
    <w:abstractNumId w:val="1"/>
  </w:num>
  <w:num w:numId="25">
    <w:abstractNumId w:val="15"/>
  </w:num>
  <w:num w:numId="26">
    <w:abstractNumId w:val="5"/>
  </w:num>
  <w:num w:numId="27">
    <w:abstractNumId w:val="13"/>
  </w:num>
  <w:num w:numId="28">
    <w:abstractNumId w:val="2"/>
  </w:num>
  <w:num w:numId="29">
    <w:abstractNumId w:val="22"/>
  </w:num>
  <w:num w:numId="30">
    <w:abstractNumId w:val="35"/>
  </w:num>
  <w:num w:numId="31">
    <w:abstractNumId w:val="24"/>
  </w:num>
  <w:num w:numId="32">
    <w:abstractNumId w:val="11"/>
  </w:num>
  <w:num w:numId="33">
    <w:abstractNumId w:val="4"/>
  </w:num>
  <w:num w:numId="34">
    <w:abstractNumId w:val="11"/>
  </w:num>
  <w:num w:numId="35">
    <w:abstractNumId w:val="16"/>
  </w:num>
  <w:num w:numId="36">
    <w:abstractNumId w:val="11"/>
  </w:num>
  <w:num w:numId="37">
    <w:abstractNumId w:val="10"/>
  </w:num>
  <w:num w:numId="38">
    <w:abstractNumId w:val="3"/>
  </w:num>
  <w:num w:numId="39">
    <w:abstractNumId w:val="28"/>
  </w:num>
  <w:num w:numId="40">
    <w:abstractNumId w:val="11"/>
  </w:num>
  <w:num w:numId="41">
    <w:abstractNumId w:val="11"/>
  </w:num>
  <w:num w:numId="42">
    <w:abstractNumId w:val="11"/>
  </w:num>
  <w:num w:numId="43">
    <w:abstractNumId w:val="11"/>
  </w:num>
  <w:num w:numId="44">
    <w:abstractNumId w:val="11"/>
  </w:num>
  <w:num w:numId="45">
    <w:abstractNumId w:val="11"/>
  </w:num>
  <w:num w:numId="46">
    <w:abstractNumId w:val="11"/>
  </w:num>
  <w:num w:numId="47">
    <w:abstractNumId w:val="11"/>
  </w:num>
  <w:num w:numId="48">
    <w:abstractNumId w:val="11"/>
  </w:num>
  <w:num w:numId="49">
    <w:abstractNumId w:val="12"/>
  </w:num>
  <w:num w:numId="50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067E2"/>
    <w:rsid w:val="00014643"/>
    <w:rsid w:val="00015480"/>
    <w:rsid w:val="00020C2C"/>
    <w:rsid w:val="00024473"/>
    <w:rsid w:val="00032359"/>
    <w:rsid w:val="00033833"/>
    <w:rsid w:val="000344C3"/>
    <w:rsid w:val="00035A26"/>
    <w:rsid w:val="00037B3E"/>
    <w:rsid w:val="00040D1E"/>
    <w:rsid w:val="00040FB8"/>
    <w:rsid w:val="0004336A"/>
    <w:rsid w:val="00044093"/>
    <w:rsid w:val="00046056"/>
    <w:rsid w:val="00051403"/>
    <w:rsid w:val="00056209"/>
    <w:rsid w:val="0005745E"/>
    <w:rsid w:val="00061F64"/>
    <w:rsid w:val="00066F6D"/>
    <w:rsid w:val="00072D93"/>
    <w:rsid w:val="000740E1"/>
    <w:rsid w:val="0008146F"/>
    <w:rsid w:val="00083CAD"/>
    <w:rsid w:val="000934BA"/>
    <w:rsid w:val="00094513"/>
    <w:rsid w:val="00094729"/>
    <w:rsid w:val="00096EC7"/>
    <w:rsid w:val="000A537A"/>
    <w:rsid w:val="000A6B0A"/>
    <w:rsid w:val="000C0C5D"/>
    <w:rsid w:val="000C2A5F"/>
    <w:rsid w:val="000C7066"/>
    <w:rsid w:val="000C7B86"/>
    <w:rsid w:val="000C7DE5"/>
    <w:rsid w:val="000D3006"/>
    <w:rsid w:val="000D38ED"/>
    <w:rsid w:val="000D3A15"/>
    <w:rsid w:val="000D5800"/>
    <w:rsid w:val="000E06F3"/>
    <w:rsid w:val="000E1054"/>
    <w:rsid w:val="000E39AF"/>
    <w:rsid w:val="000E6490"/>
    <w:rsid w:val="000E6AB1"/>
    <w:rsid w:val="000F29B9"/>
    <w:rsid w:val="00104146"/>
    <w:rsid w:val="00106B06"/>
    <w:rsid w:val="00107622"/>
    <w:rsid w:val="0011316B"/>
    <w:rsid w:val="001157C8"/>
    <w:rsid w:val="00115A47"/>
    <w:rsid w:val="001223A9"/>
    <w:rsid w:val="001238DC"/>
    <w:rsid w:val="00124696"/>
    <w:rsid w:val="001275E2"/>
    <w:rsid w:val="00127A5A"/>
    <w:rsid w:val="0013162A"/>
    <w:rsid w:val="0013287A"/>
    <w:rsid w:val="00132FAA"/>
    <w:rsid w:val="00147928"/>
    <w:rsid w:val="00150617"/>
    <w:rsid w:val="00155A8D"/>
    <w:rsid w:val="0016119C"/>
    <w:rsid w:val="001673EC"/>
    <w:rsid w:val="001720B7"/>
    <w:rsid w:val="00172DBA"/>
    <w:rsid w:val="00186EFA"/>
    <w:rsid w:val="0019044F"/>
    <w:rsid w:val="001946FC"/>
    <w:rsid w:val="001A12C2"/>
    <w:rsid w:val="001A41BA"/>
    <w:rsid w:val="001A50A1"/>
    <w:rsid w:val="001A5810"/>
    <w:rsid w:val="001B065B"/>
    <w:rsid w:val="001B0E64"/>
    <w:rsid w:val="001B3C9B"/>
    <w:rsid w:val="001B794F"/>
    <w:rsid w:val="001D3FB1"/>
    <w:rsid w:val="001E39F1"/>
    <w:rsid w:val="001F3C1A"/>
    <w:rsid w:val="001F5E9C"/>
    <w:rsid w:val="001F5F5A"/>
    <w:rsid w:val="001F61FC"/>
    <w:rsid w:val="001F7823"/>
    <w:rsid w:val="00201509"/>
    <w:rsid w:val="00202E06"/>
    <w:rsid w:val="00215F20"/>
    <w:rsid w:val="002242F3"/>
    <w:rsid w:val="002274C0"/>
    <w:rsid w:val="0023221D"/>
    <w:rsid w:val="00234403"/>
    <w:rsid w:val="00234BD7"/>
    <w:rsid w:val="0023504B"/>
    <w:rsid w:val="00241C37"/>
    <w:rsid w:val="00244671"/>
    <w:rsid w:val="00244AD0"/>
    <w:rsid w:val="00245576"/>
    <w:rsid w:val="002469D0"/>
    <w:rsid w:val="002502BF"/>
    <w:rsid w:val="0025120E"/>
    <w:rsid w:val="00252C4F"/>
    <w:rsid w:val="00256697"/>
    <w:rsid w:val="00256A52"/>
    <w:rsid w:val="00263185"/>
    <w:rsid w:val="0026423B"/>
    <w:rsid w:val="00270C38"/>
    <w:rsid w:val="00276CAB"/>
    <w:rsid w:val="00277614"/>
    <w:rsid w:val="0028482D"/>
    <w:rsid w:val="00287E94"/>
    <w:rsid w:val="002913E1"/>
    <w:rsid w:val="00292B29"/>
    <w:rsid w:val="002942E2"/>
    <w:rsid w:val="002952BC"/>
    <w:rsid w:val="00295D9C"/>
    <w:rsid w:val="00296BBF"/>
    <w:rsid w:val="002A4120"/>
    <w:rsid w:val="002A514A"/>
    <w:rsid w:val="002A56D9"/>
    <w:rsid w:val="002C1982"/>
    <w:rsid w:val="002C4BBD"/>
    <w:rsid w:val="002C6AC3"/>
    <w:rsid w:val="002C7CA6"/>
    <w:rsid w:val="002D11D6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3386"/>
    <w:rsid w:val="00317BF7"/>
    <w:rsid w:val="003204BC"/>
    <w:rsid w:val="00323F6E"/>
    <w:rsid w:val="00326605"/>
    <w:rsid w:val="0033009F"/>
    <w:rsid w:val="00342964"/>
    <w:rsid w:val="00347071"/>
    <w:rsid w:val="00347678"/>
    <w:rsid w:val="00350180"/>
    <w:rsid w:val="00351631"/>
    <w:rsid w:val="003552A3"/>
    <w:rsid w:val="00356D99"/>
    <w:rsid w:val="00363320"/>
    <w:rsid w:val="00364D74"/>
    <w:rsid w:val="00370436"/>
    <w:rsid w:val="003711B3"/>
    <w:rsid w:val="00372C9E"/>
    <w:rsid w:val="0037362C"/>
    <w:rsid w:val="00374EF9"/>
    <w:rsid w:val="00376378"/>
    <w:rsid w:val="00380D25"/>
    <w:rsid w:val="00381CB2"/>
    <w:rsid w:val="00386F3E"/>
    <w:rsid w:val="00387E10"/>
    <w:rsid w:val="00390EAB"/>
    <w:rsid w:val="003915BE"/>
    <w:rsid w:val="00393F45"/>
    <w:rsid w:val="00393FCD"/>
    <w:rsid w:val="00397496"/>
    <w:rsid w:val="003A1AB5"/>
    <w:rsid w:val="003A4E95"/>
    <w:rsid w:val="003A546E"/>
    <w:rsid w:val="003C2810"/>
    <w:rsid w:val="003C58D4"/>
    <w:rsid w:val="003D04DF"/>
    <w:rsid w:val="003D0CB9"/>
    <w:rsid w:val="003D3E93"/>
    <w:rsid w:val="003D61D2"/>
    <w:rsid w:val="003E0217"/>
    <w:rsid w:val="003E09BF"/>
    <w:rsid w:val="003E1A1B"/>
    <w:rsid w:val="003E22A5"/>
    <w:rsid w:val="003E3B91"/>
    <w:rsid w:val="003E48A9"/>
    <w:rsid w:val="003E58AE"/>
    <w:rsid w:val="003E72CD"/>
    <w:rsid w:val="003E7E72"/>
    <w:rsid w:val="003F3F0D"/>
    <w:rsid w:val="00410843"/>
    <w:rsid w:val="00412E47"/>
    <w:rsid w:val="00422135"/>
    <w:rsid w:val="0042231B"/>
    <w:rsid w:val="0043220F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3A0"/>
    <w:rsid w:val="004767CD"/>
    <w:rsid w:val="00477484"/>
    <w:rsid w:val="0048416D"/>
    <w:rsid w:val="00495C13"/>
    <w:rsid w:val="004A0E13"/>
    <w:rsid w:val="004A34C3"/>
    <w:rsid w:val="004A7A41"/>
    <w:rsid w:val="004B0C8E"/>
    <w:rsid w:val="004B0F88"/>
    <w:rsid w:val="004B3A54"/>
    <w:rsid w:val="004B7636"/>
    <w:rsid w:val="004C5524"/>
    <w:rsid w:val="004D0DAB"/>
    <w:rsid w:val="004E4864"/>
    <w:rsid w:val="004F4D49"/>
    <w:rsid w:val="005008C8"/>
    <w:rsid w:val="005017B0"/>
    <w:rsid w:val="00503505"/>
    <w:rsid w:val="005040DD"/>
    <w:rsid w:val="00505057"/>
    <w:rsid w:val="0051150B"/>
    <w:rsid w:val="00512B60"/>
    <w:rsid w:val="00514790"/>
    <w:rsid w:val="00514894"/>
    <w:rsid w:val="00514CFD"/>
    <w:rsid w:val="00516D79"/>
    <w:rsid w:val="00524056"/>
    <w:rsid w:val="00530053"/>
    <w:rsid w:val="00531E80"/>
    <w:rsid w:val="00533EC7"/>
    <w:rsid w:val="005343A0"/>
    <w:rsid w:val="005343B2"/>
    <w:rsid w:val="00534E5E"/>
    <w:rsid w:val="00541DD4"/>
    <w:rsid w:val="00544617"/>
    <w:rsid w:val="005524E9"/>
    <w:rsid w:val="00554344"/>
    <w:rsid w:val="00555E69"/>
    <w:rsid w:val="0055790F"/>
    <w:rsid w:val="0056079D"/>
    <w:rsid w:val="00560B5E"/>
    <w:rsid w:val="00561F8C"/>
    <w:rsid w:val="0057389A"/>
    <w:rsid w:val="00576138"/>
    <w:rsid w:val="005764B1"/>
    <w:rsid w:val="00584E3E"/>
    <w:rsid w:val="00586C44"/>
    <w:rsid w:val="00592879"/>
    <w:rsid w:val="005972E7"/>
    <w:rsid w:val="005A188B"/>
    <w:rsid w:val="005A3CDC"/>
    <w:rsid w:val="005A4E60"/>
    <w:rsid w:val="005B38F3"/>
    <w:rsid w:val="005B5089"/>
    <w:rsid w:val="005C7CAE"/>
    <w:rsid w:val="005D1D9F"/>
    <w:rsid w:val="005D4ECA"/>
    <w:rsid w:val="005D5831"/>
    <w:rsid w:val="005E1CA6"/>
    <w:rsid w:val="005E38E8"/>
    <w:rsid w:val="005E5054"/>
    <w:rsid w:val="005E7941"/>
    <w:rsid w:val="005F0877"/>
    <w:rsid w:val="005F0B98"/>
    <w:rsid w:val="005F133A"/>
    <w:rsid w:val="006007E9"/>
    <w:rsid w:val="006030ED"/>
    <w:rsid w:val="00606C43"/>
    <w:rsid w:val="00620630"/>
    <w:rsid w:val="00622E51"/>
    <w:rsid w:val="006252D8"/>
    <w:rsid w:val="0062534D"/>
    <w:rsid w:val="006267F9"/>
    <w:rsid w:val="00627BC1"/>
    <w:rsid w:val="006324C6"/>
    <w:rsid w:val="00636E3B"/>
    <w:rsid w:val="00642FB9"/>
    <w:rsid w:val="00643FC0"/>
    <w:rsid w:val="00645BED"/>
    <w:rsid w:val="0064643E"/>
    <w:rsid w:val="0065028A"/>
    <w:rsid w:val="00661775"/>
    <w:rsid w:val="006638C9"/>
    <w:rsid w:val="006652DC"/>
    <w:rsid w:val="006673D6"/>
    <w:rsid w:val="00671CDE"/>
    <w:rsid w:val="00690E68"/>
    <w:rsid w:val="00695763"/>
    <w:rsid w:val="00696E40"/>
    <w:rsid w:val="006A3648"/>
    <w:rsid w:val="006A4E6C"/>
    <w:rsid w:val="006A5173"/>
    <w:rsid w:val="006A534C"/>
    <w:rsid w:val="006A5DFD"/>
    <w:rsid w:val="006B2008"/>
    <w:rsid w:val="006B2FC2"/>
    <w:rsid w:val="006D422E"/>
    <w:rsid w:val="006D46A3"/>
    <w:rsid w:val="006E0A57"/>
    <w:rsid w:val="006E3B2B"/>
    <w:rsid w:val="006E4EA7"/>
    <w:rsid w:val="006E5868"/>
    <w:rsid w:val="006E62EB"/>
    <w:rsid w:val="006E7B7F"/>
    <w:rsid w:val="006E7F3E"/>
    <w:rsid w:val="006F512D"/>
    <w:rsid w:val="00701738"/>
    <w:rsid w:val="00702405"/>
    <w:rsid w:val="0070466E"/>
    <w:rsid w:val="00706D32"/>
    <w:rsid w:val="007122C0"/>
    <w:rsid w:val="0071279D"/>
    <w:rsid w:val="00715410"/>
    <w:rsid w:val="007157E7"/>
    <w:rsid w:val="00715FB5"/>
    <w:rsid w:val="00717B43"/>
    <w:rsid w:val="007262F5"/>
    <w:rsid w:val="00741EC2"/>
    <w:rsid w:val="00742650"/>
    <w:rsid w:val="007445A3"/>
    <w:rsid w:val="00747AA0"/>
    <w:rsid w:val="007522DD"/>
    <w:rsid w:val="007630D2"/>
    <w:rsid w:val="00765589"/>
    <w:rsid w:val="007661F7"/>
    <w:rsid w:val="0076691E"/>
    <w:rsid w:val="00770291"/>
    <w:rsid w:val="00771DB2"/>
    <w:rsid w:val="00773671"/>
    <w:rsid w:val="00773EC7"/>
    <w:rsid w:val="00775FCB"/>
    <w:rsid w:val="00781870"/>
    <w:rsid w:val="007A0770"/>
    <w:rsid w:val="007A3137"/>
    <w:rsid w:val="007A44EC"/>
    <w:rsid w:val="007A47FF"/>
    <w:rsid w:val="007A63C7"/>
    <w:rsid w:val="007A670B"/>
    <w:rsid w:val="007B1BD6"/>
    <w:rsid w:val="007B2E9D"/>
    <w:rsid w:val="007B79AA"/>
    <w:rsid w:val="007C2693"/>
    <w:rsid w:val="007C2A08"/>
    <w:rsid w:val="007C396B"/>
    <w:rsid w:val="007C5DA6"/>
    <w:rsid w:val="007C648D"/>
    <w:rsid w:val="007C6517"/>
    <w:rsid w:val="007D189A"/>
    <w:rsid w:val="007D18D6"/>
    <w:rsid w:val="007E0297"/>
    <w:rsid w:val="007E7DEB"/>
    <w:rsid w:val="007F4C57"/>
    <w:rsid w:val="007F6F16"/>
    <w:rsid w:val="007F7A29"/>
    <w:rsid w:val="00801271"/>
    <w:rsid w:val="00801482"/>
    <w:rsid w:val="008047D0"/>
    <w:rsid w:val="0081256F"/>
    <w:rsid w:val="00813A65"/>
    <w:rsid w:val="0081417D"/>
    <w:rsid w:val="00815163"/>
    <w:rsid w:val="00815197"/>
    <w:rsid w:val="00816AE0"/>
    <w:rsid w:val="008233FB"/>
    <w:rsid w:val="008239DB"/>
    <w:rsid w:val="00826B6B"/>
    <w:rsid w:val="00845B49"/>
    <w:rsid w:val="00847368"/>
    <w:rsid w:val="00851CEE"/>
    <w:rsid w:val="00852AC1"/>
    <w:rsid w:val="00853022"/>
    <w:rsid w:val="00856459"/>
    <w:rsid w:val="00860B07"/>
    <w:rsid w:val="00862D3D"/>
    <w:rsid w:val="00873C68"/>
    <w:rsid w:val="008821B6"/>
    <w:rsid w:val="00887461"/>
    <w:rsid w:val="008913CD"/>
    <w:rsid w:val="00893909"/>
    <w:rsid w:val="00895567"/>
    <w:rsid w:val="008A19F3"/>
    <w:rsid w:val="008A3C7E"/>
    <w:rsid w:val="008A447D"/>
    <w:rsid w:val="008A60D9"/>
    <w:rsid w:val="008A7235"/>
    <w:rsid w:val="008B1742"/>
    <w:rsid w:val="008B2FF6"/>
    <w:rsid w:val="008B3835"/>
    <w:rsid w:val="008B5671"/>
    <w:rsid w:val="008B57AD"/>
    <w:rsid w:val="008C0D47"/>
    <w:rsid w:val="008C30AA"/>
    <w:rsid w:val="008C5724"/>
    <w:rsid w:val="008C6310"/>
    <w:rsid w:val="008D417C"/>
    <w:rsid w:val="008D6356"/>
    <w:rsid w:val="008E0FB2"/>
    <w:rsid w:val="008E7D63"/>
    <w:rsid w:val="008F07B5"/>
    <w:rsid w:val="008F4105"/>
    <w:rsid w:val="008F4725"/>
    <w:rsid w:val="008F6FA6"/>
    <w:rsid w:val="00907058"/>
    <w:rsid w:val="0090747E"/>
    <w:rsid w:val="009078D1"/>
    <w:rsid w:val="00912AA6"/>
    <w:rsid w:val="00913CBE"/>
    <w:rsid w:val="00915FE6"/>
    <w:rsid w:val="0092285C"/>
    <w:rsid w:val="00922A0E"/>
    <w:rsid w:val="009236FA"/>
    <w:rsid w:val="00924126"/>
    <w:rsid w:val="00930B24"/>
    <w:rsid w:val="00931494"/>
    <w:rsid w:val="009374D1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258C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51EA"/>
    <w:rsid w:val="009A78AA"/>
    <w:rsid w:val="009B7DCD"/>
    <w:rsid w:val="009C108D"/>
    <w:rsid w:val="009C15AC"/>
    <w:rsid w:val="009C1E84"/>
    <w:rsid w:val="009C2712"/>
    <w:rsid w:val="009C36DE"/>
    <w:rsid w:val="009C3D37"/>
    <w:rsid w:val="009C5201"/>
    <w:rsid w:val="009C62A8"/>
    <w:rsid w:val="009C6785"/>
    <w:rsid w:val="009D483E"/>
    <w:rsid w:val="009D5528"/>
    <w:rsid w:val="009D6117"/>
    <w:rsid w:val="009D69EC"/>
    <w:rsid w:val="009E13B2"/>
    <w:rsid w:val="009F1C8A"/>
    <w:rsid w:val="009F59D7"/>
    <w:rsid w:val="009F6857"/>
    <w:rsid w:val="00A00224"/>
    <w:rsid w:val="00A0279B"/>
    <w:rsid w:val="00A03721"/>
    <w:rsid w:val="00A06116"/>
    <w:rsid w:val="00A06B78"/>
    <w:rsid w:val="00A1451A"/>
    <w:rsid w:val="00A22E7D"/>
    <w:rsid w:val="00A26122"/>
    <w:rsid w:val="00A322F7"/>
    <w:rsid w:val="00A3550C"/>
    <w:rsid w:val="00A3688C"/>
    <w:rsid w:val="00A43971"/>
    <w:rsid w:val="00A43D43"/>
    <w:rsid w:val="00A50EA5"/>
    <w:rsid w:val="00A51A5D"/>
    <w:rsid w:val="00A52CF3"/>
    <w:rsid w:val="00A54F03"/>
    <w:rsid w:val="00A60A86"/>
    <w:rsid w:val="00A631A3"/>
    <w:rsid w:val="00A63893"/>
    <w:rsid w:val="00A64A7D"/>
    <w:rsid w:val="00A6518F"/>
    <w:rsid w:val="00A66360"/>
    <w:rsid w:val="00A67E0B"/>
    <w:rsid w:val="00A70C76"/>
    <w:rsid w:val="00A7315A"/>
    <w:rsid w:val="00A7464D"/>
    <w:rsid w:val="00A75682"/>
    <w:rsid w:val="00A80780"/>
    <w:rsid w:val="00A82498"/>
    <w:rsid w:val="00A90744"/>
    <w:rsid w:val="00A93B7E"/>
    <w:rsid w:val="00AA09B7"/>
    <w:rsid w:val="00AA3D6B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4F92"/>
    <w:rsid w:val="00AD74DC"/>
    <w:rsid w:val="00AE068E"/>
    <w:rsid w:val="00AE3B90"/>
    <w:rsid w:val="00AE4CE5"/>
    <w:rsid w:val="00AF478D"/>
    <w:rsid w:val="00AF7668"/>
    <w:rsid w:val="00B01E80"/>
    <w:rsid w:val="00B06B73"/>
    <w:rsid w:val="00B125F0"/>
    <w:rsid w:val="00B27F07"/>
    <w:rsid w:val="00B3164A"/>
    <w:rsid w:val="00B36C5A"/>
    <w:rsid w:val="00B37E6B"/>
    <w:rsid w:val="00B4154D"/>
    <w:rsid w:val="00B426FB"/>
    <w:rsid w:val="00B62D3F"/>
    <w:rsid w:val="00B63A5B"/>
    <w:rsid w:val="00B6451B"/>
    <w:rsid w:val="00B6574F"/>
    <w:rsid w:val="00B6663A"/>
    <w:rsid w:val="00B7174E"/>
    <w:rsid w:val="00B759E6"/>
    <w:rsid w:val="00B767E9"/>
    <w:rsid w:val="00B775B6"/>
    <w:rsid w:val="00B84157"/>
    <w:rsid w:val="00BB0350"/>
    <w:rsid w:val="00BB3E80"/>
    <w:rsid w:val="00BB41FD"/>
    <w:rsid w:val="00BB7AEE"/>
    <w:rsid w:val="00BC17B4"/>
    <w:rsid w:val="00BC283C"/>
    <w:rsid w:val="00BD2B75"/>
    <w:rsid w:val="00BD442E"/>
    <w:rsid w:val="00BD6A3B"/>
    <w:rsid w:val="00BD738C"/>
    <w:rsid w:val="00BE39B8"/>
    <w:rsid w:val="00BE3F46"/>
    <w:rsid w:val="00BE583A"/>
    <w:rsid w:val="00BE635C"/>
    <w:rsid w:val="00BE71FF"/>
    <w:rsid w:val="00BF0033"/>
    <w:rsid w:val="00BF44A4"/>
    <w:rsid w:val="00BF69CF"/>
    <w:rsid w:val="00BF7BFF"/>
    <w:rsid w:val="00BF7CCA"/>
    <w:rsid w:val="00C02CFF"/>
    <w:rsid w:val="00C02DAD"/>
    <w:rsid w:val="00C035AA"/>
    <w:rsid w:val="00C105A1"/>
    <w:rsid w:val="00C10B2D"/>
    <w:rsid w:val="00C11E33"/>
    <w:rsid w:val="00C122F9"/>
    <w:rsid w:val="00C13EDB"/>
    <w:rsid w:val="00C1681F"/>
    <w:rsid w:val="00C16E8B"/>
    <w:rsid w:val="00C17699"/>
    <w:rsid w:val="00C2408C"/>
    <w:rsid w:val="00C25C7D"/>
    <w:rsid w:val="00C3623F"/>
    <w:rsid w:val="00C41D6A"/>
    <w:rsid w:val="00C435ED"/>
    <w:rsid w:val="00C44F52"/>
    <w:rsid w:val="00C52A0D"/>
    <w:rsid w:val="00C54F79"/>
    <w:rsid w:val="00C61DF4"/>
    <w:rsid w:val="00C74CA5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D31ED"/>
    <w:rsid w:val="00CE3A3D"/>
    <w:rsid w:val="00CE7A30"/>
    <w:rsid w:val="00CE7A85"/>
    <w:rsid w:val="00CF3037"/>
    <w:rsid w:val="00CF3B09"/>
    <w:rsid w:val="00CF4EF6"/>
    <w:rsid w:val="00D0476C"/>
    <w:rsid w:val="00D065A6"/>
    <w:rsid w:val="00D10154"/>
    <w:rsid w:val="00D1204C"/>
    <w:rsid w:val="00D1695C"/>
    <w:rsid w:val="00D16B53"/>
    <w:rsid w:val="00D24A5D"/>
    <w:rsid w:val="00D25CD9"/>
    <w:rsid w:val="00D26A08"/>
    <w:rsid w:val="00D270A5"/>
    <w:rsid w:val="00D2756B"/>
    <w:rsid w:val="00D27BD2"/>
    <w:rsid w:val="00D3115C"/>
    <w:rsid w:val="00D31A36"/>
    <w:rsid w:val="00D32494"/>
    <w:rsid w:val="00D37E46"/>
    <w:rsid w:val="00D37FCB"/>
    <w:rsid w:val="00D4023D"/>
    <w:rsid w:val="00D4069A"/>
    <w:rsid w:val="00D42396"/>
    <w:rsid w:val="00D47788"/>
    <w:rsid w:val="00D54ECC"/>
    <w:rsid w:val="00D56BAF"/>
    <w:rsid w:val="00D664C5"/>
    <w:rsid w:val="00D7038E"/>
    <w:rsid w:val="00D7189D"/>
    <w:rsid w:val="00D730CA"/>
    <w:rsid w:val="00D73B4A"/>
    <w:rsid w:val="00D801DF"/>
    <w:rsid w:val="00D81CBC"/>
    <w:rsid w:val="00D83068"/>
    <w:rsid w:val="00D86307"/>
    <w:rsid w:val="00D903EF"/>
    <w:rsid w:val="00D94F64"/>
    <w:rsid w:val="00D959F1"/>
    <w:rsid w:val="00D978E4"/>
    <w:rsid w:val="00DA33AC"/>
    <w:rsid w:val="00DA64D0"/>
    <w:rsid w:val="00DA6582"/>
    <w:rsid w:val="00DB0DFE"/>
    <w:rsid w:val="00DB10DA"/>
    <w:rsid w:val="00DB1199"/>
    <w:rsid w:val="00DB11D9"/>
    <w:rsid w:val="00DB67CB"/>
    <w:rsid w:val="00DB75D3"/>
    <w:rsid w:val="00DC22C2"/>
    <w:rsid w:val="00DC575A"/>
    <w:rsid w:val="00DC5FE1"/>
    <w:rsid w:val="00DD2B98"/>
    <w:rsid w:val="00DD4754"/>
    <w:rsid w:val="00DD5703"/>
    <w:rsid w:val="00DE03C1"/>
    <w:rsid w:val="00DE1103"/>
    <w:rsid w:val="00DE18B5"/>
    <w:rsid w:val="00DF09F4"/>
    <w:rsid w:val="00DF297F"/>
    <w:rsid w:val="00E02E0B"/>
    <w:rsid w:val="00E0593E"/>
    <w:rsid w:val="00E06A31"/>
    <w:rsid w:val="00E208B0"/>
    <w:rsid w:val="00E25F9C"/>
    <w:rsid w:val="00E26720"/>
    <w:rsid w:val="00E36DF7"/>
    <w:rsid w:val="00E404D0"/>
    <w:rsid w:val="00E41AEE"/>
    <w:rsid w:val="00E42B88"/>
    <w:rsid w:val="00E47364"/>
    <w:rsid w:val="00E4794F"/>
    <w:rsid w:val="00E508A7"/>
    <w:rsid w:val="00E50F28"/>
    <w:rsid w:val="00E60A44"/>
    <w:rsid w:val="00E61B22"/>
    <w:rsid w:val="00E6249C"/>
    <w:rsid w:val="00E666EA"/>
    <w:rsid w:val="00E74075"/>
    <w:rsid w:val="00E74087"/>
    <w:rsid w:val="00E85CEA"/>
    <w:rsid w:val="00E8690C"/>
    <w:rsid w:val="00E97C53"/>
    <w:rsid w:val="00EA0642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D120F"/>
    <w:rsid w:val="00ED3B32"/>
    <w:rsid w:val="00ED4484"/>
    <w:rsid w:val="00ED5E72"/>
    <w:rsid w:val="00ED6B45"/>
    <w:rsid w:val="00ED7346"/>
    <w:rsid w:val="00ED77F3"/>
    <w:rsid w:val="00EE388E"/>
    <w:rsid w:val="00EE45D4"/>
    <w:rsid w:val="00EF1410"/>
    <w:rsid w:val="00EF19C7"/>
    <w:rsid w:val="00F02E25"/>
    <w:rsid w:val="00F05BB5"/>
    <w:rsid w:val="00F06F1D"/>
    <w:rsid w:val="00F113BF"/>
    <w:rsid w:val="00F139FC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534E"/>
    <w:rsid w:val="00F57CD3"/>
    <w:rsid w:val="00F6042B"/>
    <w:rsid w:val="00F62A47"/>
    <w:rsid w:val="00F62DCD"/>
    <w:rsid w:val="00F7268B"/>
    <w:rsid w:val="00F7451A"/>
    <w:rsid w:val="00F745DD"/>
    <w:rsid w:val="00F76B03"/>
    <w:rsid w:val="00F76EBD"/>
    <w:rsid w:val="00F822D0"/>
    <w:rsid w:val="00F8478E"/>
    <w:rsid w:val="00F84AC0"/>
    <w:rsid w:val="00F84B99"/>
    <w:rsid w:val="00F85769"/>
    <w:rsid w:val="00F8700A"/>
    <w:rsid w:val="00F91124"/>
    <w:rsid w:val="00F94AD7"/>
    <w:rsid w:val="00FA3223"/>
    <w:rsid w:val="00FA3964"/>
    <w:rsid w:val="00FA6956"/>
    <w:rsid w:val="00FB0572"/>
    <w:rsid w:val="00FB05EA"/>
    <w:rsid w:val="00FB143D"/>
    <w:rsid w:val="00FC0A6E"/>
    <w:rsid w:val="00FC6AE0"/>
    <w:rsid w:val="00FC720C"/>
    <w:rsid w:val="00FD0C4A"/>
    <w:rsid w:val="00FD2680"/>
    <w:rsid w:val="00FD73B1"/>
    <w:rsid w:val="00FE2A0D"/>
    <w:rsid w:val="00FE3101"/>
    <w:rsid w:val="00FE77D9"/>
    <w:rsid w:val="00FF5806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a2"/>
    <w:rsid w:val="00E47364"/>
  </w:style>
  <w:style w:type="character" w:customStyle="1" w:styleId="eop">
    <w:name w:val="eop"/>
    <w:basedOn w:val="a2"/>
    <w:rsid w:val="00E47364"/>
  </w:style>
  <w:style w:type="character" w:styleId="afc">
    <w:name w:val="Strong"/>
    <w:basedOn w:val="a2"/>
    <w:uiPriority w:val="22"/>
    <w:qFormat/>
    <w:rsid w:val="00F139FC"/>
    <w:rPr>
      <w:b/>
      <w:bCs/>
    </w:rPr>
  </w:style>
  <w:style w:type="paragraph" w:styleId="afd">
    <w:name w:val="Normal (Web)"/>
    <w:basedOn w:val="a1"/>
    <w:uiPriority w:val="99"/>
    <w:semiHidden/>
    <w:unhideWhenUsed/>
    <w:rsid w:val="00F139F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gnl.ru/go/restorany-novorossijska/" TargetMode="External"/><Relationship Id="rId18" Type="http://schemas.openxmlformats.org/officeDocument/2006/relationships/image" Target="media/image5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&#1087;&#1091;&#1090;&#1077;&#1096;&#1077;&#1089;&#1090;&#1074;&#1091;&#1077;&#1084;.&#1088;&#1092;/article/gorizonty-rossii-stavropolskiy-kray" TargetMode="Externa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yperlink" Target="https://www.tripadvisor.ru/" TargetMode="External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DC3286-81EA-4E73-8984-5C66025F1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</TotalTime>
  <Pages>25</Pages>
  <Words>4149</Words>
  <Characters>23652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Acer</cp:lastModifiedBy>
  <cp:revision>4</cp:revision>
  <cp:lastPrinted>2024-10-27T14:13:00Z</cp:lastPrinted>
  <dcterms:created xsi:type="dcterms:W3CDTF">2025-11-29T09:01:00Z</dcterms:created>
  <dcterms:modified xsi:type="dcterms:W3CDTF">2025-11-29T14:25:00Z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